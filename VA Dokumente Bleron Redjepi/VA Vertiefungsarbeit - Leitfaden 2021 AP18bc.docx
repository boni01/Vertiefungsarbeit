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FEA0B" w14:textId="69487C16" w:rsidR="00FE0307" w:rsidRPr="00FE0307" w:rsidRDefault="00965CCD" w:rsidP="00FE0307">
      <w:pPr>
        <w:pStyle w:val="TTitel"/>
        <w:tabs>
          <w:tab w:val="right" w:pos="9070"/>
        </w:tabs>
        <w:spacing w:before="0" w:after="0" w:line="240" w:lineRule="auto"/>
        <w:rPr>
          <w:rFonts w:asciiTheme="minorHAnsi" w:hAnsiTheme="minorHAnsi"/>
        </w:rPr>
      </w:pPr>
      <w:bookmarkStart w:id="0" w:name="_Toc248206124"/>
      <w:r w:rsidRPr="00F86F61">
        <w:rPr>
          <w:rFonts w:asciiTheme="minorHAnsi" w:hAnsiTheme="minorHAnsi"/>
          <w:sz w:val="560"/>
        </w:rPr>
        <w:t>VA</w:t>
      </w:r>
      <w:r w:rsidR="00FE0307">
        <w:rPr>
          <w:rFonts w:asciiTheme="minorHAnsi" w:hAnsiTheme="minorHAnsi"/>
        </w:rPr>
        <w:br/>
      </w:r>
      <w:r w:rsidR="00B93444" w:rsidRPr="00B93444">
        <w:rPr>
          <w:rFonts w:asciiTheme="minorHAnsi" w:hAnsiTheme="minorHAnsi"/>
          <w:b/>
        </w:rPr>
        <w:br/>
      </w:r>
      <w:r w:rsidR="00B93444" w:rsidRPr="00B93444">
        <w:rPr>
          <w:rFonts w:asciiTheme="minorHAnsi" w:hAnsiTheme="minorHAnsi"/>
          <w:b/>
        </w:rPr>
        <w:br/>
      </w:r>
      <w:r w:rsidR="004D2B95" w:rsidRPr="00B93444">
        <w:rPr>
          <w:rFonts w:asciiTheme="minorHAnsi" w:hAnsiTheme="minorHAnsi"/>
          <w:b/>
        </w:rPr>
        <w:br/>
      </w:r>
      <w:r w:rsidR="00D10F32">
        <w:rPr>
          <w:rFonts w:asciiTheme="minorHAnsi" w:hAnsiTheme="minorHAnsi"/>
          <w:b/>
        </w:rPr>
        <w:t xml:space="preserve">Vertiefungsarbeit </w:t>
      </w:r>
      <w:r>
        <w:rPr>
          <w:rFonts w:asciiTheme="minorHAnsi" w:hAnsiTheme="minorHAnsi"/>
          <w:b/>
        </w:rPr>
        <w:t>-</w:t>
      </w:r>
      <w:r w:rsidR="00251721">
        <w:rPr>
          <w:rFonts w:asciiTheme="minorHAnsi" w:hAnsiTheme="minorHAnsi"/>
          <w:b/>
        </w:rPr>
        <w:br/>
      </w:r>
      <w:r w:rsidR="0075440D">
        <w:rPr>
          <w:rFonts w:asciiTheme="minorHAnsi" w:hAnsiTheme="minorHAnsi"/>
          <w:b/>
          <w:sz w:val="44"/>
        </w:rPr>
        <w:t>Leitfaden 20</w:t>
      </w:r>
      <w:r w:rsidR="0069650E">
        <w:rPr>
          <w:rFonts w:asciiTheme="minorHAnsi" w:hAnsiTheme="minorHAnsi"/>
          <w:b/>
          <w:sz w:val="44"/>
        </w:rPr>
        <w:t>21</w:t>
      </w:r>
      <w:r w:rsidR="00866C38">
        <w:rPr>
          <w:rFonts w:asciiTheme="minorHAnsi" w:hAnsiTheme="minorHAnsi"/>
          <w:b/>
          <w:sz w:val="44"/>
        </w:rPr>
        <w:t>, AP18bc</w:t>
      </w:r>
    </w:p>
    <w:p w14:paraId="234FEA0C" w14:textId="77777777" w:rsidR="00EA5FCB" w:rsidRPr="001D6DAC" w:rsidRDefault="00FE0307" w:rsidP="00FE0307">
      <w:pPr>
        <w:pStyle w:val="TInhalt"/>
        <w:tabs>
          <w:tab w:val="right" w:pos="9070"/>
        </w:tabs>
        <w:rPr>
          <w:rFonts w:asciiTheme="minorHAnsi" w:hAnsiTheme="minorHAnsi"/>
        </w:rPr>
      </w:pPr>
      <w:r>
        <w:rPr>
          <w:rFonts w:asciiTheme="minorHAnsi" w:hAnsiTheme="minorHAnsi"/>
        </w:rPr>
        <w:br/>
      </w:r>
      <w:r w:rsidR="004D2B95">
        <w:rPr>
          <w:rFonts w:asciiTheme="minorHAnsi" w:hAnsiTheme="minorHAnsi"/>
        </w:rPr>
        <w:br/>
      </w:r>
      <w:r>
        <w:rPr>
          <w:rFonts w:asciiTheme="minorHAnsi" w:hAnsiTheme="minorHAnsi"/>
        </w:rPr>
        <w:t>Name: ________________________</w:t>
      </w:r>
      <w:r>
        <w:rPr>
          <w:rFonts w:asciiTheme="minorHAnsi" w:hAnsiTheme="minorHAnsi"/>
        </w:rPr>
        <w:br/>
      </w:r>
      <w:r>
        <w:rPr>
          <w:rFonts w:asciiTheme="minorHAnsi" w:hAnsiTheme="minorHAnsi"/>
        </w:rPr>
        <w:br/>
      </w:r>
      <w:r w:rsidR="00D3722B" w:rsidRPr="001D6DAC">
        <w:rPr>
          <w:rFonts w:asciiTheme="minorHAnsi" w:hAnsiTheme="minorHAnsi"/>
        </w:rPr>
        <w:t>Inhalt</w:t>
      </w:r>
    </w:p>
    <w:p w14:paraId="27E02ABF" w14:textId="55B9FB50" w:rsidR="00866C38" w:rsidRDefault="001D0471">
      <w:pPr>
        <w:pStyle w:val="TOC1"/>
        <w:rPr>
          <w:rFonts w:asciiTheme="minorHAnsi" w:eastAsiaTheme="minorEastAsia" w:hAnsiTheme="minorHAnsi" w:cstheme="minorBidi"/>
          <w:kern w:val="0"/>
          <w:szCs w:val="22"/>
          <w:lang w:val="en-CH" w:eastAsia="en-CH"/>
          <w14:ligatures w14:val="none"/>
          <w14:numForm w14:val="default"/>
        </w:rPr>
      </w:pPr>
      <w:r w:rsidRPr="001D6DAC">
        <w:rPr>
          <w:rFonts w:asciiTheme="minorHAnsi" w:hAnsiTheme="minorHAnsi"/>
        </w:rPr>
        <w:fldChar w:fldCharType="begin"/>
      </w:r>
      <w:r w:rsidRPr="00905B47">
        <w:rPr>
          <w:rFonts w:asciiTheme="minorHAnsi" w:hAnsiTheme="minorHAnsi"/>
        </w:rPr>
        <w:instrText xml:space="preserve"> TOC \o "1-1" \u </w:instrText>
      </w:r>
      <w:r w:rsidRPr="001D6DAC">
        <w:rPr>
          <w:rFonts w:asciiTheme="minorHAnsi" w:hAnsiTheme="minorHAnsi"/>
        </w:rPr>
        <w:fldChar w:fldCharType="separate"/>
      </w:r>
      <w:r w:rsidR="00866C38">
        <w:t>Lernziele</w:t>
      </w:r>
      <w:r w:rsidR="00866C38">
        <w:tab/>
      </w:r>
      <w:r w:rsidR="00866C38">
        <w:fldChar w:fldCharType="begin"/>
      </w:r>
      <w:r w:rsidR="00866C38">
        <w:instrText xml:space="preserve"> PAGEREF _Toc82080281 \h </w:instrText>
      </w:r>
      <w:r w:rsidR="00866C38">
        <w:fldChar w:fldCharType="separate"/>
      </w:r>
      <w:r w:rsidR="00866C38">
        <w:t>1</w:t>
      </w:r>
      <w:r w:rsidR="00866C38">
        <w:fldChar w:fldCharType="end"/>
      </w:r>
    </w:p>
    <w:p w14:paraId="5DD4A139" w14:textId="14380708" w:rsidR="00866C38" w:rsidRDefault="00866C38">
      <w:pPr>
        <w:pStyle w:val="TOC1"/>
        <w:rPr>
          <w:rFonts w:asciiTheme="minorHAnsi" w:eastAsiaTheme="minorEastAsia" w:hAnsiTheme="minorHAnsi" w:cstheme="minorBidi"/>
          <w:kern w:val="0"/>
          <w:szCs w:val="22"/>
          <w:lang w:val="en-CH" w:eastAsia="en-CH"/>
          <w14:ligatures w14:val="none"/>
          <w14:numForm w14:val="default"/>
        </w:rPr>
      </w:pPr>
      <w:r>
        <w:t>Die wichtigsten Informationen</w:t>
      </w:r>
      <w:r>
        <w:tab/>
      </w:r>
      <w:r>
        <w:fldChar w:fldCharType="begin"/>
      </w:r>
      <w:r>
        <w:instrText xml:space="preserve"> PAGEREF _Toc82080282 \h </w:instrText>
      </w:r>
      <w:r>
        <w:fldChar w:fldCharType="separate"/>
      </w:r>
      <w:r>
        <w:t>2</w:t>
      </w:r>
      <w:r>
        <w:fldChar w:fldCharType="end"/>
      </w:r>
    </w:p>
    <w:p w14:paraId="4139FE9E" w14:textId="75A54FAF" w:rsidR="00866C38" w:rsidRDefault="00866C38">
      <w:pPr>
        <w:pStyle w:val="TOC1"/>
        <w:rPr>
          <w:rFonts w:asciiTheme="minorHAnsi" w:eastAsiaTheme="minorEastAsia" w:hAnsiTheme="minorHAnsi" w:cstheme="minorBidi"/>
          <w:kern w:val="0"/>
          <w:szCs w:val="22"/>
          <w:lang w:val="en-CH" w:eastAsia="en-CH"/>
          <w14:ligatures w14:val="none"/>
          <w14:numForm w14:val="default"/>
        </w:rPr>
      </w:pPr>
      <w:r>
        <w:t>Prämierungen</w:t>
      </w:r>
      <w:r>
        <w:tab/>
      </w:r>
      <w:r>
        <w:fldChar w:fldCharType="begin"/>
      </w:r>
      <w:r>
        <w:instrText xml:space="preserve"> PAGEREF _Toc82080283 \h </w:instrText>
      </w:r>
      <w:r>
        <w:fldChar w:fldCharType="separate"/>
      </w:r>
      <w:r>
        <w:t>10</w:t>
      </w:r>
      <w:r>
        <w:fldChar w:fldCharType="end"/>
      </w:r>
    </w:p>
    <w:p w14:paraId="68E9D75A" w14:textId="3719813B" w:rsidR="00866C38" w:rsidRDefault="00866C38">
      <w:pPr>
        <w:pStyle w:val="TOC1"/>
        <w:rPr>
          <w:rFonts w:asciiTheme="minorHAnsi" w:eastAsiaTheme="minorEastAsia" w:hAnsiTheme="minorHAnsi" w:cstheme="minorBidi"/>
          <w:kern w:val="0"/>
          <w:szCs w:val="22"/>
          <w:lang w:val="en-CH" w:eastAsia="en-CH"/>
          <w14:ligatures w14:val="none"/>
          <w14:numForm w14:val="default"/>
        </w:rPr>
      </w:pPr>
      <w:r>
        <w:t>Quellen</w:t>
      </w:r>
      <w:r>
        <w:tab/>
      </w:r>
      <w:r>
        <w:fldChar w:fldCharType="begin"/>
      </w:r>
      <w:r>
        <w:instrText xml:space="preserve"> PAGEREF _Toc82080284 \h </w:instrText>
      </w:r>
      <w:r>
        <w:fldChar w:fldCharType="separate"/>
      </w:r>
      <w:r>
        <w:t>11</w:t>
      </w:r>
      <w:r>
        <w:fldChar w:fldCharType="end"/>
      </w:r>
    </w:p>
    <w:p w14:paraId="234FEA12" w14:textId="6DF77D5F" w:rsidR="0023140F" w:rsidRPr="005C223D" w:rsidRDefault="001D0471" w:rsidP="00FE0307">
      <w:pPr>
        <w:pStyle w:val="Heading1"/>
      </w:pPr>
      <w:r w:rsidRPr="001D6DAC">
        <w:rPr>
          <w:rFonts w:asciiTheme="minorHAnsi" w:hAnsiTheme="minorHAnsi"/>
        </w:rPr>
        <w:fldChar w:fldCharType="end"/>
      </w:r>
      <w:bookmarkStart w:id="1" w:name="_Toc82080281"/>
      <w:bookmarkEnd w:id="0"/>
      <w:r w:rsidR="00E21062" w:rsidRPr="005C223D">
        <w:t>Lernziele</w:t>
      </w:r>
      <w:bookmarkEnd w:id="1"/>
    </w:p>
    <w:p w14:paraId="234FEA13" w14:textId="77777777" w:rsidR="000656BA" w:rsidRDefault="000656BA" w:rsidP="003237BE">
      <w:pPr>
        <w:pStyle w:val="Heading3"/>
        <w:spacing w:before="240" w:after="0" w:line="360" w:lineRule="auto"/>
      </w:pPr>
      <w:r>
        <w:t>Leitidee</w:t>
      </w:r>
    </w:p>
    <w:p w14:paraId="234FEA14" w14:textId="77777777" w:rsidR="000656BA" w:rsidRDefault="000656BA" w:rsidP="006F0DE2">
      <w:pPr>
        <w:pStyle w:val="StandardTabelle"/>
        <w:numPr>
          <w:ilvl w:val="0"/>
          <w:numId w:val="10"/>
        </w:numPr>
        <w:spacing w:before="0" w:after="0" w:line="360" w:lineRule="auto"/>
        <w:ind w:left="714" w:hanging="357"/>
      </w:pPr>
      <w:r>
        <w:t>Die Lernenden sollen sich fundiert mit einer Fragestellung auseinandersetzen, welche einen persönlichen Bezug aufweist. Die Recherche und Auswertung von Informationen sollen den Lernenden Antworten auf lebensnahe Fragen geben.</w:t>
      </w:r>
    </w:p>
    <w:p w14:paraId="234FEA15" w14:textId="77777777" w:rsidR="000656BA" w:rsidRDefault="000656BA" w:rsidP="00D21B6D">
      <w:pPr>
        <w:pStyle w:val="StandardTabelle"/>
        <w:numPr>
          <w:ilvl w:val="0"/>
          <w:numId w:val="10"/>
        </w:numPr>
        <w:spacing w:before="0" w:after="0" w:line="360" w:lineRule="auto"/>
        <w:ind w:left="714" w:hanging="357"/>
      </w:pPr>
      <w:r>
        <w:t>Die Auseinandersetzung mit einer Fragestellung kann in Form einer Dokumentation oder eines Werkes geschehen. Die Lernenden wählen die für sie geeignete Form.</w:t>
      </w:r>
    </w:p>
    <w:p w14:paraId="234FEA16" w14:textId="77777777" w:rsidR="000656BA" w:rsidRDefault="000656BA" w:rsidP="003237BE">
      <w:pPr>
        <w:pStyle w:val="Heading3"/>
        <w:spacing w:before="240" w:after="0" w:line="360" w:lineRule="auto"/>
      </w:pPr>
      <w:r>
        <w:t xml:space="preserve">Selbst- und Sozialkompetenzen </w:t>
      </w:r>
    </w:p>
    <w:p w14:paraId="234FEA17" w14:textId="77777777" w:rsidR="00637D25" w:rsidRDefault="00637D25" w:rsidP="000656BA">
      <w:pPr>
        <w:pStyle w:val="StandardTabelle"/>
        <w:numPr>
          <w:ilvl w:val="0"/>
          <w:numId w:val="10"/>
        </w:numPr>
        <w:spacing w:before="0" w:after="0" w:line="360" w:lineRule="auto"/>
        <w:ind w:left="714" w:hanging="357"/>
      </w:pPr>
      <w:r>
        <w:t>Die Lernenden…</w:t>
      </w:r>
    </w:p>
    <w:p w14:paraId="548AD0B5" w14:textId="12C19D40" w:rsidR="00F772A1" w:rsidRPr="00A966B8" w:rsidRDefault="00F772A1" w:rsidP="000656BA">
      <w:pPr>
        <w:pStyle w:val="StandardTabelle"/>
        <w:numPr>
          <w:ilvl w:val="0"/>
          <w:numId w:val="10"/>
        </w:numPr>
        <w:spacing w:before="0" w:after="0" w:line="360" w:lineRule="auto"/>
        <w:ind w:left="714" w:hanging="357"/>
      </w:pPr>
      <w:r w:rsidRPr="00A966B8">
        <w:t>… ein Themengebiet auswählen und das Thema so eingrenzen, dass eine vertiefte Auseinandersetzung möglich ist.</w:t>
      </w:r>
    </w:p>
    <w:p w14:paraId="234FEA18" w14:textId="34F9219A" w:rsidR="000656BA" w:rsidRDefault="00637D25" w:rsidP="000656BA">
      <w:pPr>
        <w:pStyle w:val="StandardTabelle"/>
        <w:numPr>
          <w:ilvl w:val="0"/>
          <w:numId w:val="10"/>
        </w:numPr>
        <w:spacing w:before="0" w:after="0" w:line="360" w:lineRule="auto"/>
        <w:ind w:left="714" w:hanging="357"/>
      </w:pPr>
      <w:r>
        <w:t xml:space="preserve">… </w:t>
      </w:r>
      <w:r w:rsidR="000656BA">
        <w:t xml:space="preserve">können lebensnahe Fragestellungen formulieren. </w:t>
      </w:r>
    </w:p>
    <w:p w14:paraId="234FEA19" w14:textId="77777777" w:rsidR="000656BA" w:rsidRDefault="000656BA" w:rsidP="006F0DE2">
      <w:pPr>
        <w:pStyle w:val="StandardTabelle"/>
        <w:numPr>
          <w:ilvl w:val="0"/>
          <w:numId w:val="10"/>
        </w:numPr>
        <w:spacing w:before="0" w:after="0" w:line="360" w:lineRule="auto"/>
        <w:ind w:left="714" w:hanging="357"/>
      </w:pPr>
      <w:r>
        <w:t xml:space="preserve">… können innert einer Frist eine Arbeit (Dokumentation/Werk) formal und inhaltlich korrekt erstellen. </w:t>
      </w:r>
    </w:p>
    <w:p w14:paraId="234FEA1A" w14:textId="77777777" w:rsidR="000656BA" w:rsidRDefault="000656BA" w:rsidP="000656BA">
      <w:pPr>
        <w:pStyle w:val="StandardTabelle"/>
        <w:numPr>
          <w:ilvl w:val="0"/>
          <w:numId w:val="10"/>
        </w:numPr>
        <w:spacing w:before="0" w:after="0" w:line="360" w:lineRule="auto"/>
        <w:ind w:left="714" w:hanging="357"/>
      </w:pPr>
      <w:r>
        <w:t>... präsentieren ihre Gedanken und Ideen auf der Basis einer Selbstreflexion.</w:t>
      </w:r>
    </w:p>
    <w:p w14:paraId="234FEA1B" w14:textId="77777777" w:rsidR="000656BA" w:rsidRDefault="000656BA" w:rsidP="003237BE">
      <w:pPr>
        <w:pStyle w:val="Heading3"/>
        <w:spacing w:before="240" w:after="0" w:line="360" w:lineRule="auto"/>
      </w:pPr>
      <w:r>
        <w:t xml:space="preserve">Methodenkompetenzen </w:t>
      </w:r>
    </w:p>
    <w:p w14:paraId="234FEA1C" w14:textId="77777777" w:rsidR="00637D25" w:rsidRDefault="000656BA" w:rsidP="006F0DE2">
      <w:pPr>
        <w:pStyle w:val="StandardTabelle"/>
        <w:numPr>
          <w:ilvl w:val="0"/>
          <w:numId w:val="10"/>
        </w:numPr>
        <w:spacing w:before="0" w:after="0" w:line="360" w:lineRule="auto"/>
        <w:ind w:left="714" w:hanging="357"/>
      </w:pPr>
      <w:r>
        <w:t>Die Lernenden</w:t>
      </w:r>
      <w:r w:rsidR="00637D25">
        <w:t>…</w:t>
      </w:r>
    </w:p>
    <w:p w14:paraId="7FE59D1C" w14:textId="4648C81E" w:rsidR="00F772A1" w:rsidRPr="00A966B8" w:rsidRDefault="00F772A1" w:rsidP="006F0DE2">
      <w:pPr>
        <w:pStyle w:val="StandardTabelle"/>
        <w:numPr>
          <w:ilvl w:val="0"/>
          <w:numId w:val="10"/>
        </w:numPr>
        <w:spacing w:before="0" w:after="0" w:line="360" w:lineRule="auto"/>
        <w:ind w:left="714" w:hanging="357"/>
      </w:pPr>
      <w:r w:rsidRPr="00A966B8">
        <w:t>… können auf eine Fragestellung bezogen verlässliche Medien (Reportagen, Zeitungsartikel, Bücher, wissenschaftliche Texte, Blogs, u.v.m.) zum Thema recherchieren.</w:t>
      </w:r>
    </w:p>
    <w:p w14:paraId="234FEA1D" w14:textId="15931EE7" w:rsidR="000656BA" w:rsidRDefault="00F772A1" w:rsidP="00062CA6">
      <w:pPr>
        <w:pStyle w:val="StandardTabelle"/>
        <w:numPr>
          <w:ilvl w:val="0"/>
          <w:numId w:val="10"/>
        </w:numPr>
        <w:spacing w:before="0" w:after="0" w:line="360" w:lineRule="auto"/>
        <w:ind w:left="714" w:hanging="357"/>
      </w:pPr>
      <w:r>
        <w:t xml:space="preserve">… </w:t>
      </w:r>
      <w:r w:rsidR="000656BA">
        <w:t xml:space="preserve">können eine Dokumentation (oder ein Werk) erstellen, welche die inhaltlichen und formalen Kriterien des Qualifikationsverfahrens erfüllt. </w:t>
      </w:r>
    </w:p>
    <w:p w14:paraId="224984A9" w14:textId="3AD7324F" w:rsidR="00F772A1" w:rsidRPr="00A966B8" w:rsidRDefault="00F772A1" w:rsidP="006F0DE2">
      <w:pPr>
        <w:pStyle w:val="StandardTabelle"/>
        <w:numPr>
          <w:ilvl w:val="0"/>
          <w:numId w:val="10"/>
        </w:numPr>
        <w:spacing w:before="0" w:after="0" w:line="360" w:lineRule="auto"/>
        <w:ind w:left="714" w:hanging="357"/>
      </w:pPr>
      <w:r w:rsidRPr="00A966B8">
        <w:t>… können richtig zitieren und ein standardisiertes Literaturverzeichnis erstellen.</w:t>
      </w:r>
    </w:p>
    <w:p w14:paraId="234FEA1E" w14:textId="1D370827" w:rsidR="000656BA" w:rsidRPr="00492796" w:rsidRDefault="000656BA" w:rsidP="006F0DE2">
      <w:pPr>
        <w:pStyle w:val="StandardTabelle"/>
        <w:numPr>
          <w:ilvl w:val="0"/>
          <w:numId w:val="10"/>
        </w:numPr>
        <w:spacing w:before="0" w:after="0" w:line="360" w:lineRule="auto"/>
        <w:ind w:left="714" w:hanging="357"/>
      </w:pPr>
      <w:r>
        <w:t>… kennen geeignete Methoden (Interview, Umfrage, Selbstversuch, Beobachtung, Recherche)</w:t>
      </w:r>
      <w:r w:rsidR="008F5ED4">
        <w:t xml:space="preserve">, </w:t>
      </w:r>
      <w:r>
        <w:t>wenden diese an</w:t>
      </w:r>
      <w:r w:rsidR="008F5ED4">
        <w:t xml:space="preserve"> und dokumentieren die Resultate nachvollziehbar.</w:t>
      </w:r>
    </w:p>
    <w:p w14:paraId="32C5C02C" w14:textId="77777777" w:rsidR="00D90ABA" w:rsidRDefault="00D90ABA" w:rsidP="00D90ABA">
      <w:pPr>
        <w:pStyle w:val="Heading1"/>
      </w:pPr>
      <w:bookmarkStart w:id="2" w:name="_Toc82080282"/>
      <w:r>
        <w:lastRenderedPageBreak/>
        <w:t>Die wichtigsten Informationen</w:t>
      </w:r>
      <w:bookmarkEnd w:id="2"/>
    </w:p>
    <w:p w14:paraId="234FEA20" w14:textId="1EDD86AF" w:rsidR="002274A3" w:rsidRPr="00AB41E1" w:rsidRDefault="001C6A76" w:rsidP="003237BE">
      <w:pPr>
        <w:pStyle w:val="Heading3"/>
        <w:spacing w:before="240" w:after="0" w:line="360" w:lineRule="auto"/>
        <w:ind w:left="426" w:hanging="426"/>
      </w:pPr>
      <w:r>
        <w:t>Anknüpfen an die Probe-VA</w:t>
      </w:r>
    </w:p>
    <w:p w14:paraId="63690580" w14:textId="3FF76C29" w:rsidR="006168DB" w:rsidRDefault="006168DB" w:rsidP="00A71CB4">
      <w:pPr>
        <w:pStyle w:val="ListParagraph"/>
        <w:numPr>
          <w:ilvl w:val="0"/>
          <w:numId w:val="6"/>
        </w:numPr>
        <w:tabs>
          <w:tab w:val="right" w:pos="9070"/>
        </w:tabs>
        <w:spacing w:line="360" w:lineRule="auto"/>
        <w:ind w:left="426" w:hanging="426"/>
        <w:rPr>
          <w:rFonts w:asciiTheme="minorHAnsi" w:hAnsiTheme="minorHAnsi"/>
        </w:rPr>
      </w:pPr>
      <w:r>
        <w:rPr>
          <w:rFonts w:asciiTheme="minorHAnsi" w:hAnsiTheme="minorHAnsi"/>
        </w:rPr>
        <w:t>Stellen Sie sicher, dass Sie den i-</w:t>
      </w:r>
      <w:proofErr w:type="spellStart"/>
      <w:r>
        <w:rPr>
          <w:rFonts w:asciiTheme="minorHAnsi" w:hAnsiTheme="minorHAnsi"/>
        </w:rPr>
        <w:t>mooc</w:t>
      </w:r>
      <w:proofErr w:type="spellEnd"/>
      <w:r>
        <w:rPr>
          <w:rFonts w:asciiTheme="minorHAnsi" w:hAnsiTheme="minorHAnsi"/>
        </w:rPr>
        <w:t xml:space="preserve"> «Schülerarbeiten schreiben» sorgfältig durchgearbeitet haben. </w:t>
      </w:r>
      <w:r w:rsidR="00D13913">
        <w:rPr>
          <w:rFonts w:asciiTheme="minorHAnsi" w:hAnsiTheme="minorHAnsi"/>
        </w:rPr>
        <w:t xml:space="preserve">Das Skript ist </w:t>
      </w:r>
      <w:proofErr w:type="gramStart"/>
      <w:r w:rsidR="00D13913">
        <w:rPr>
          <w:rFonts w:asciiTheme="minorHAnsi" w:hAnsiTheme="minorHAnsi"/>
        </w:rPr>
        <w:t>auf Ihrem Teams</w:t>
      </w:r>
      <w:proofErr w:type="gramEnd"/>
      <w:r w:rsidR="00D13913">
        <w:rPr>
          <w:rFonts w:asciiTheme="minorHAnsi" w:hAnsiTheme="minorHAnsi"/>
        </w:rPr>
        <w:t>, Kanal VA</w:t>
      </w:r>
      <w:r w:rsidR="001C6A76">
        <w:rPr>
          <w:rFonts w:asciiTheme="minorHAnsi" w:hAnsiTheme="minorHAnsi"/>
        </w:rPr>
        <w:t>, abgelegt</w:t>
      </w:r>
      <w:r>
        <w:rPr>
          <w:rFonts w:asciiTheme="minorHAnsi" w:hAnsiTheme="minorHAnsi"/>
        </w:rPr>
        <w:t>.</w:t>
      </w:r>
    </w:p>
    <w:p w14:paraId="234FEA28" w14:textId="6CCBD9A2" w:rsidR="00246626" w:rsidRDefault="002274A3" w:rsidP="00A71CB4">
      <w:pPr>
        <w:pStyle w:val="ListParagraph"/>
        <w:numPr>
          <w:ilvl w:val="0"/>
          <w:numId w:val="6"/>
        </w:numPr>
        <w:tabs>
          <w:tab w:val="right" w:pos="9070"/>
        </w:tabs>
        <w:spacing w:line="360" w:lineRule="auto"/>
        <w:ind w:left="426" w:hanging="426"/>
        <w:rPr>
          <w:rFonts w:asciiTheme="minorHAnsi" w:hAnsiTheme="minorHAnsi"/>
        </w:rPr>
      </w:pPr>
      <w:r w:rsidRPr="002274A3">
        <w:rPr>
          <w:rFonts w:asciiTheme="minorHAnsi" w:hAnsiTheme="minorHAnsi"/>
        </w:rPr>
        <w:t xml:space="preserve">Lesen Sie </w:t>
      </w:r>
      <w:r w:rsidR="00F91CFC">
        <w:rPr>
          <w:rFonts w:asciiTheme="minorHAnsi" w:hAnsiTheme="minorHAnsi"/>
        </w:rPr>
        <w:t>folgenden Aspekte sorgfältig durch:</w:t>
      </w:r>
    </w:p>
    <w:p w14:paraId="234FEA29" w14:textId="77777777" w:rsidR="003237BE" w:rsidRPr="001D62AA" w:rsidRDefault="003237BE" w:rsidP="003237BE">
      <w:pPr>
        <w:pStyle w:val="Heading3"/>
        <w:spacing w:before="240" w:after="0" w:line="360" w:lineRule="auto"/>
      </w:pPr>
      <w:r>
        <w:t>Gewichtung</w:t>
      </w:r>
    </w:p>
    <w:p w14:paraId="234FEA2A" w14:textId="77777777" w:rsidR="003237BE" w:rsidRPr="009D758E" w:rsidRDefault="003237BE" w:rsidP="003237BE">
      <w:pPr>
        <w:spacing w:line="360" w:lineRule="auto"/>
        <w:rPr>
          <w:sz w:val="10"/>
          <w:szCs w:val="10"/>
        </w:rPr>
      </w:pPr>
      <w:r w:rsidRPr="009D758E">
        <w:t xml:space="preserve">Die </w:t>
      </w:r>
      <w:r w:rsidRPr="00D32904">
        <w:rPr>
          <w:b/>
          <w:bCs/>
        </w:rPr>
        <w:t>Vertiefungsarbeit</w:t>
      </w:r>
      <w:r w:rsidRPr="009D758E">
        <w:t xml:space="preserve"> (VA) trägt nebst </w:t>
      </w:r>
      <w:r w:rsidRPr="008B7F4F">
        <w:rPr>
          <w:b/>
          <w:bCs/>
        </w:rPr>
        <w:t>Erfahrungsnote</w:t>
      </w:r>
      <w:r w:rsidRPr="009D758E">
        <w:t xml:space="preserve"> und </w:t>
      </w:r>
      <w:r w:rsidRPr="008B7F4F">
        <w:rPr>
          <w:b/>
          <w:bCs/>
        </w:rPr>
        <w:t>Schlussprüfung</w:t>
      </w:r>
      <w:r w:rsidRPr="009D758E">
        <w:t xml:space="preserve"> einen Drittel zu Ihrer Schlussnot</w:t>
      </w:r>
      <w:r>
        <w:t>e in Allgemeinbildung (ABU) bei</w:t>
      </w:r>
      <w:r w:rsidRPr="009D758E">
        <w:t>. Die Gewichtung weist darauf hin, dass Ihre Arbeit unter allen ABU-Projekten mit Abstand das</w:t>
      </w:r>
      <w:r>
        <w:t xml:space="preserve"> höchste Niveau erreichen soll.</w:t>
      </w:r>
    </w:p>
    <w:p w14:paraId="234FEA2B" w14:textId="1D97A909" w:rsidR="003237BE" w:rsidRPr="00F86F61" w:rsidRDefault="003237BE" w:rsidP="003237BE">
      <w:pPr>
        <w:spacing w:line="360" w:lineRule="auto"/>
      </w:pPr>
      <w:r w:rsidRPr="009D758E">
        <w:t xml:space="preserve">Nach den Herbstferien haben </w:t>
      </w:r>
      <w:r>
        <w:t>Sie</w:t>
      </w:r>
      <w:r w:rsidRPr="009D758E">
        <w:t xml:space="preserve"> acht</w:t>
      </w:r>
      <w:r w:rsidR="008B7F4F">
        <w:t xml:space="preserve"> bis neun</w:t>
      </w:r>
      <w:r w:rsidRPr="009D758E">
        <w:t xml:space="preserve"> Schulwochen Zeit für die Fertigstellung der Arbeit. Für das zweitletzte Semester wird keine Zeugnisnote ausgewiesen. Allfällige Prüfungsnoten vor oder nach der Vertiefungsarbeit gelten für das darauffolgende Zeugnis</w:t>
      </w:r>
      <w:r w:rsidR="006068DB">
        <w:t xml:space="preserve"> des 8. Semesters.</w:t>
      </w:r>
    </w:p>
    <w:p w14:paraId="234FEA2C" w14:textId="77777777" w:rsidR="003237BE" w:rsidRPr="00B07448" w:rsidRDefault="003237BE" w:rsidP="003237BE">
      <w:pPr>
        <w:pStyle w:val="Heading3"/>
        <w:spacing w:before="240" w:after="0" w:line="360" w:lineRule="auto"/>
      </w:pPr>
      <w:r w:rsidRPr="00B07448">
        <w:t>Arbeitsprozess</w:t>
      </w:r>
    </w:p>
    <w:p w14:paraId="234FEA2D" w14:textId="170CC0A5" w:rsidR="003237BE" w:rsidRPr="009D758E" w:rsidRDefault="003237BE" w:rsidP="003237BE">
      <w:pPr>
        <w:spacing w:line="360" w:lineRule="auto"/>
      </w:pPr>
      <w:r w:rsidRPr="009D758E">
        <w:t xml:space="preserve">Der Teilbereich Arbeitsprozess besteht aus dem </w:t>
      </w:r>
      <w:r w:rsidRPr="00CE6926">
        <w:rPr>
          <w:b/>
          <w:bCs/>
        </w:rPr>
        <w:t>Projektbeschrieb</w:t>
      </w:r>
      <w:r w:rsidRPr="009D758E">
        <w:t xml:space="preserve">, den zwei </w:t>
      </w:r>
      <w:r w:rsidRPr="00CE6926">
        <w:rPr>
          <w:b/>
          <w:bCs/>
        </w:rPr>
        <w:t>Zwischenbesprechungen</w:t>
      </w:r>
      <w:r w:rsidRPr="009D758E">
        <w:t xml:space="preserve"> und dem </w:t>
      </w:r>
      <w:r w:rsidRPr="006F0CA4">
        <w:rPr>
          <w:b/>
          <w:bCs/>
        </w:rPr>
        <w:t>Arbeits</w:t>
      </w:r>
      <w:r w:rsidR="008E45C2">
        <w:rPr>
          <w:b/>
          <w:bCs/>
        </w:rPr>
        <w:t>plan</w:t>
      </w:r>
      <w:r w:rsidRPr="009D758E">
        <w:t xml:space="preserve">. Mit dem Projektbeschrieb legen Sie </w:t>
      </w:r>
      <w:r>
        <w:t>das von Ihnen gewählte</w:t>
      </w:r>
      <w:r w:rsidRPr="009D758E">
        <w:t xml:space="preserve"> Thema in Form eines Lernvertrages fest. Dabei ist darauf zu achten, dass Ihre Eigenleistung im Vordergrund steht. Der Arbeitsprozess wird von der Lehrperson mittels </w:t>
      </w:r>
      <w:r w:rsidR="00554AC1">
        <w:t>Zwischenbesprechungen</w:t>
      </w:r>
      <w:r w:rsidRPr="009D758E">
        <w:t xml:space="preserve"> und weiterer Massnahmen strukturiert.</w:t>
      </w:r>
    </w:p>
    <w:p w14:paraId="234FEA2E" w14:textId="7B5E83B5" w:rsidR="003237BE" w:rsidRPr="00F86F61" w:rsidRDefault="003237BE" w:rsidP="003237BE">
      <w:pPr>
        <w:spacing w:line="360" w:lineRule="auto"/>
      </w:pPr>
      <w:r w:rsidRPr="009D758E">
        <w:t xml:space="preserve">Die Vertiefungsarbeit wird </w:t>
      </w:r>
      <w:r w:rsidR="006068DB">
        <w:t xml:space="preserve">sowohl </w:t>
      </w:r>
      <w:r w:rsidRPr="009D758E">
        <w:t>in der Schule</w:t>
      </w:r>
      <w:r w:rsidR="0098551A">
        <w:t xml:space="preserve"> als auch an selbstgewählten Arbeitsplätzen </w:t>
      </w:r>
      <w:r w:rsidRPr="009D758E">
        <w:t>verfasst. Wer während der Schulzeit ein Interview führen will, hat das vorgängig mit der Lehrperson abzusprechen. Der Arbeitsprozess wird</w:t>
      </w:r>
      <w:r>
        <w:t xml:space="preserve"> im Arbeitsjournal dokumentiert.</w:t>
      </w:r>
    </w:p>
    <w:p w14:paraId="234FEA2F" w14:textId="77777777" w:rsidR="003237BE" w:rsidRPr="00E9760D" w:rsidRDefault="003237BE" w:rsidP="003237BE">
      <w:pPr>
        <w:pStyle w:val="Heading3"/>
        <w:spacing w:before="240" w:after="0" w:line="360" w:lineRule="auto"/>
      </w:pPr>
      <w:r>
        <w:t>Anwesenheit und Termine</w:t>
      </w:r>
    </w:p>
    <w:p w14:paraId="234FEA30" w14:textId="6B7B8E8A" w:rsidR="003237BE" w:rsidRPr="008369E6" w:rsidRDefault="003237BE" w:rsidP="003237BE">
      <w:pPr>
        <w:pStyle w:val="ListParagraph"/>
        <w:numPr>
          <w:ilvl w:val="0"/>
          <w:numId w:val="17"/>
        </w:numPr>
        <w:spacing w:line="360" w:lineRule="auto"/>
        <w:ind w:left="425" w:hanging="425"/>
      </w:pPr>
      <w:r w:rsidRPr="008369E6">
        <w:t xml:space="preserve">In den Kalenderwochen </w:t>
      </w:r>
      <w:r w:rsidR="008369E6" w:rsidRPr="008369E6">
        <w:t>4</w:t>
      </w:r>
      <w:r w:rsidR="00DF0476">
        <w:t>4</w:t>
      </w:r>
      <w:r w:rsidR="008369E6" w:rsidRPr="008369E6">
        <w:t>-4</w:t>
      </w:r>
      <w:r w:rsidR="00DF0476">
        <w:t>8</w:t>
      </w:r>
      <w:r w:rsidRPr="008369E6">
        <w:t xml:space="preserve"> besteht keine Anwesenheitspflicht</w:t>
      </w:r>
      <w:r w:rsidR="00292A53" w:rsidRPr="008369E6">
        <w:t xml:space="preserve"> </w:t>
      </w:r>
      <w:r w:rsidR="0053070B" w:rsidRPr="008369E6">
        <w:t xml:space="preserve">im ABU </w:t>
      </w:r>
      <w:r w:rsidR="00292A53" w:rsidRPr="008369E6">
        <w:t>für die ganze Klass</w:t>
      </w:r>
      <w:r w:rsidR="0053070B" w:rsidRPr="008369E6">
        <w:t>e.</w:t>
      </w:r>
    </w:p>
    <w:p w14:paraId="234FEA31" w14:textId="77777777" w:rsidR="003237BE" w:rsidRPr="00D24867" w:rsidRDefault="003237BE" w:rsidP="003237BE">
      <w:pPr>
        <w:pStyle w:val="ListParagraph"/>
        <w:numPr>
          <w:ilvl w:val="0"/>
          <w:numId w:val="17"/>
        </w:numPr>
        <w:spacing w:line="360" w:lineRule="auto"/>
        <w:ind w:left="425" w:hanging="425"/>
      </w:pPr>
      <w:r w:rsidRPr="00D24867">
        <w:t>Während den Unterrichtsstunden ABU steht das Schulzimmer als Arbeitsort zur Verfügung. Die Lehrperson ist anwesend, falls die Schule offen ist.</w:t>
      </w:r>
    </w:p>
    <w:p w14:paraId="234FEA34" w14:textId="7677A722" w:rsidR="003237BE" w:rsidRDefault="003237BE" w:rsidP="00DF0476">
      <w:pPr>
        <w:pStyle w:val="ListParagraph"/>
        <w:numPr>
          <w:ilvl w:val="0"/>
          <w:numId w:val="17"/>
        </w:numPr>
        <w:spacing w:line="360" w:lineRule="auto"/>
        <w:ind w:left="425" w:hanging="425"/>
      </w:pPr>
      <w:r w:rsidRPr="00D87E5B">
        <w:t xml:space="preserve">Sie müssen zwei </w:t>
      </w:r>
      <w:r w:rsidR="00244044">
        <w:t>Zwischenbesprechungen</w:t>
      </w:r>
      <w:r w:rsidRPr="00D87E5B">
        <w:t xml:space="preserve"> mit Ihrer Lehrperson abhalten. Diese zwei Termine sind auf dem unterschriebenen Projektbeschrieb</w:t>
      </w:r>
      <w:r w:rsidR="00DF0476">
        <w:t xml:space="preserve"> und im Klassennotizbuch, FTB ABU HE2021/FR22</w:t>
      </w:r>
      <w:r w:rsidRPr="00D87E5B">
        <w:t xml:space="preserve"> ersichtlich. Alle Anwesenden unterschreiben nach jeder Sitzung, dass diese ordnungsgemäss stattgefunden hat.</w:t>
      </w:r>
    </w:p>
    <w:p w14:paraId="234FEA35" w14:textId="77777777" w:rsidR="003237BE" w:rsidRDefault="003237BE">
      <w:pPr>
        <w:rPr>
          <w:rFonts w:ascii="HelveticaNeueLT Pro 95 Blk" w:hAnsi="HelveticaNeueLT Pro 95 Blk"/>
        </w:rPr>
      </w:pPr>
      <w:r>
        <w:br w:type="page"/>
      </w:r>
    </w:p>
    <w:p w14:paraId="234FEA36" w14:textId="77777777" w:rsidR="003237BE" w:rsidRDefault="003237BE" w:rsidP="003237BE">
      <w:pPr>
        <w:pStyle w:val="Heading3"/>
        <w:spacing w:before="240" w:after="0" w:line="360" w:lineRule="auto"/>
      </w:pPr>
      <w:r>
        <w:t>Themenwahl und Inhalt</w:t>
      </w:r>
    </w:p>
    <w:p w14:paraId="234FEA37" w14:textId="77777777" w:rsidR="003237BE" w:rsidRPr="009C479C" w:rsidRDefault="003237BE" w:rsidP="003237BE">
      <w:pPr>
        <w:pStyle w:val="ListParagraph"/>
        <w:numPr>
          <w:ilvl w:val="0"/>
          <w:numId w:val="17"/>
        </w:numPr>
        <w:spacing w:line="360" w:lineRule="auto"/>
        <w:ind w:left="425" w:hanging="425"/>
      </w:pPr>
      <w:r w:rsidRPr="009C479C">
        <w:t>Es darf kein berufsbezogenes Thema bearbeitet werden. Das Thema orientiert sich an den ABU-Bildungszielen.</w:t>
      </w:r>
    </w:p>
    <w:p w14:paraId="234FEA38" w14:textId="77777777" w:rsidR="003237BE" w:rsidRPr="009C479C" w:rsidRDefault="003237BE" w:rsidP="003237BE">
      <w:pPr>
        <w:pStyle w:val="ListParagraph"/>
        <w:numPr>
          <w:ilvl w:val="0"/>
          <w:numId w:val="17"/>
        </w:numPr>
        <w:spacing w:line="360" w:lineRule="auto"/>
        <w:ind w:left="425" w:hanging="425"/>
      </w:pPr>
      <w:r w:rsidRPr="009C479C">
        <w:t>Themen können gemäss Reglement ohne Begründung von der Lehrperson abgelehnt werden. (Leitfaden: D2.4-13E)</w:t>
      </w:r>
    </w:p>
    <w:p w14:paraId="234FEA39" w14:textId="498BCBD0" w:rsidR="003237BE" w:rsidRDefault="003237BE" w:rsidP="003237BE">
      <w:pPr>
        <w:pStyle w:val="ListParagraph"/>
        <w:numPr>
          <w:ilvl w:val="0"/>
          <w:numId w:val="17"/>
        </w:numPr>
        <w:spacing w:line="360" w:lineRule="auto"/>
        <w:ind w:left="425" w:hanging="425"/>
      </w:pPr>
      <w:r w:rsidRPr="009C479C">
        <w:t xml:space="preserve">Die VA </w:t>
      </w:r>
      <w:r w:rsidR="000563D4">
        <w:t>hat</w:t>
      </w:r>
      <w:r w:rsidRPr="009C479C">
        <w:t xml:space="preserve"> </w:t>
      </w:r>
      <w:r>
        <w:t>drei klar voneinander getrennte Teile</w:t>
      </w:r>
      <w:r w:rsidR="00D45FC9">
        <w:t xml:space="preserve">, </w:t>
      </w:r>
      <w:r>
        <w:t>je auf neuer Seite beginne</w:t>
      </w:r>
      <w:r w:rsidR="00D45FC9">
        <w:t>nd</w:t>
      </w:r>
      <w:r>
        <w:t xml:space="preserve">. </w:t>
      </w:r>
      <w:r w:rsidR="00D45FC9">
        <w:t>Einen</w:t>
      </w:r>
      <w:r w:rsidRPr="009C479C">
        <w:t xml:space="preserve"> </w:t>
      </w:r>
      <w:r w:rsidRPr="00B657C2">
        <w:rPr>
          <w:b/>
          <w:bCs/>
        </w:rPr>
        <w:t>Literaturteil</w:t>
      </w:r>
      <w:r w:rsidRPr="009C479C">
        <w:t xml:space="preserve"> (verarbeitete Quellen), ein persönliche</w:t>
      </w:r>
      <w:r w:rsidR="00D45FC9">
        <w:t>s</w:t>
      </w:r>
      <w:r w:rsidRPr="009C479C">
        <w:t xml:space="preserve"> </w:t>
      </w:r>
      <w:r w:rsidRPr="00B657C2">
        <w:rPr>
          <w:b/>
          <w:bCs/>
        </w:rPr>
        <w:t>Experteninterview</w:t>
      </w:r>
      <w:r w:rsidRPr="009C479C">
        <w:t xml:space="preserve"> </w:t>
      </w:r>
      <w:r>
        <w:t xml:space="preserve">(siehe „Interview“ in diesem Dossier, sowie in Ihrem persönlichen ABU Lehrmittel) </w:t>
      </w:r>
      <w:r w:rsidRPr="009C479C">
        <w:t>und ein</w:t>
      </w:r>
      <w:r w:rsidR="00B657C2">
        <w:t>e</w:t>
      </w:r>
      <w:r w:rsidRPr="009C479C">
        <w:t xml:space="preserve"> </w:t>
      </w:r>
      <w:r w:rsidRPr="00B657C2">
        <w:rPr>
          <w:b/>
          <w:bCs/>
        </w:rPr>
        <w:t>eigene Leistung</w:t>
      </w:r>
      <w:r w:rsidRPr="009C479C">
        <w:t xml:space="preserve"> (Werk, Produktion, Selbstversuch, Versuch, Umfrage, usw.). Wird für die VA ein aufwändiges Werk erstellt, kann der Literaturteil</w:t>
      </w:r>
      <w:r>
        <w:t xml:space="preserve"> nach Absprache mit der Lehrperson</w:t>
      </w:r>
      <w:r w:rsidRPr="009C479C">
        <w:t xml:space="preserve"> kürzer sein.</w:t>
      </w:r>
    </w:p>
    <w:p w14:paraId="6D95DCC6" w14:textId="77777777" w:rsidR="00B657C2" w:rsidRPr="009C479C" w:rsidRDefault="00B657C2" w:rsidP="00B657C2">
      <w:pPr>
        <w:pStyle w:val="ListParagraph"/>
        <w:numPr>
          <w:ilvl w:val="0"/>
          <w:numId w:val="17"/>
        </w:numPr>
        <w:spacing w:line="360" w:lineRule="auto"/>
        <w:ind w:left="425" w:hanging="425"/>
      </w:pPr>
      <w:r w:rsidRPr="00D24867">
        <w:t>Für das Interview dürfen keine direkten Verwandten oder Freunde ausgewählt werden, ausser diese zeichnen sich durch nachgewiesene Expertise aus</w:t>
      </w:r>
      <w:r>
        <w:t>. Dies muss mit der Lehrperson besprochen werden.</w:t>
      </w:r>
    </w:p>
    <w:p w14:paraId="234FEA3A" w14:textId="77777777" w:rsidR="003237BE" w:rsidRPr="00E9760D" w:rsidRDefault="003237BE" w:rsidP="003237BE">
      <w:pPr>
        <w:pStyle w:val="ListParagraph"/>
        <w:numPr>
          <w:ilvl w:val="0"/>
          <w:numId w:val="17"/>
        </w:numPr>
        <w:spacing w:line="360" w:lineRule="auto"/>
        <w:ind w:left="425" w:hanging="425"/>
      </w:pPr>
      <w:r w:rsidRPr="00E9760D">
        <w:t>Umfang: 25‘000 Zeichen ohne Leerzeichen, entspricht gut 10 Seiten Text, Schriftgrösse 11, z.B. Arial, anderthalbfacher Zeilenabstand. Dies ist ein Nettowert, ohne Titelblatt, Inhalts- und Quellenverzeichnis, Projektbeschrieb, Arbeitsprotokoll, Bilder und Grafiken.</w:t>
      </w:r>
      <w:r>
        <w:t xml:space="preserve"> </w:t>
      </w:r>
    </w:p>
    <w:p w14:paraId="234FEA3B" w14:textId="77777777" w:rsidR="003237BE" w:rsidRPr="00E9760D" w:rsidRDefault="003237BE" w:rsidP="003237BE">
      <w:pPr>
        <w:pStyle w:val="ListParagraph"/>
        <w:numPr>
          <w:ilvl w:val="0"/>
          <w:numId w:val="17"/>
        </w:numPr>
        <w:spacing w:line="360" w:lineRule="auto"/>
        <w:ind w:left="425" w:hanging="425"/>
      </w:pPr>
      <w:r w:rsidRPr="00E9760D">
        <w:t>Tandem / Kleingruppen: 35‘000 Zeichen / 50‘000 Zeichen.</w:t>
      </w:r>
    </w:p>
    <w:p w14:paraId="234FEA3C" w14:textId="7A1F437D" w:rsidR="003237BE" w:rsidRDefault="003237BE" w:rsidP="003237BE">
      <w:pPr>
        <w:pStyle w:val="ListParagraph"/>
        <w:numPr>
          <w:ilvl w:val="0"/>
          <w:numId w:val="17"/>
        </w:numPr>
        <w:spacing w:line="360" w:lineRule="auto"/>
        <w:ind w:left="425" w:hanging="425"/>
      </w:pPr>
      <w:r w:rsidRPr="00D24867">
        <w:t>Es werden mindestsens zwei B</w:t>
      </w:r>
      <w:r>
        <w:t>ücher</w:t>
      </w:r>
      <w:r w:rsidRPr="00D24867">
        <w:t xml:space="preserve"> </w:t>
      </w:r>
      <w:r w:rsidR="002573DA">
        <w:t xml:space="preserve">oder komplexe </w:t>
      </w:r>
      <w:r w:rsidR="00CA0035">
        <w:t xml:space="preserve">schriftliche Reportagen </w:t>
      </w:r>
      <w:r>
        <w:t xml:space="preserve">und evtl. ein Dokumentarfilm als Quellen </w:t>
      </w:r>
      <w:r w:rsidRPr="00D24867">
        <w:t>für den Literaturteil verwendet.</w:t>
      </w:r>
    </w:p>
    <w:p w14:paraId="234FEA3E" w14:textId="77777777" w:rsidR="003237BE" w:rsidRDefault="003237BE" w:rsidP="003237BE">
      <w:pPr>
        <w:pStyle w:val="Heading3"/>
        <w:spacing w:before="240" w:after="0" w:line="360" w:lineRule="auto"/>
      </w:pPr>
      <w:r>
        <w:t>Layout</w:t>
      </w:r>
    </w:p>
    <w:p w14:paraId="234FEA3F" w14:textId="2A01A3E1" w:rsidR="003237BE" w:rsidRDefault="003237BE" w:rsidP="003237BE">
      <w:pPr>
        <w:pStyle w:val="ListParagraph"/>
        <w:numPr>
          <w:ilvl w:val="0"/>
          <w:numId w:val="17"/>
        </w:numPr>
        <w:spacing w:line="360" w:lineRule="auto"/>
        <w:ind w:left="425" w:hanging="425"/>
      </w:pPr>
      <w:r w:rsidRPr="00E9760D">
        <w:t xml:space="preserve">Struktur analog </w:t>
      </w:r>
      <w:r w:rsidRPr="00CA0035">
        <w:rPr>
          <w:b/>
          <w:bCs/>
        </w:rPr>
        <w:t>Möglicher Aufbau einer Vertiefungsarbeit</w:t>
      </w:r>
      <w:r w:rsidRPr="00E9760D">
        <w:t xml:space="preserve">, respektive </w:t>
      </w:r>
      <w:r w:rsidRPr="00CA0035">
        <w:rPr>
          <w:b/>
          <w:bCs/>
        </w:rPr>
        <w:t>Möglicher Aufbau der Begleitdokumentation (Werk)</w:t>
      </w:r>
      <w:r>
        <w:t>.</w:t>
      </w:r>
    </w:p>
    <w:p w14:paraId="234FEA40" w14:textId="77777777" w:rsidR="003237BE" w:rsidRPr="005F4B09" w:rsidRDefault="003237BE" w:rsidP="003237BE">
      <w:pPr>
        <w:pStyle w:val="ListParagraph"/>
        <w:numPr>
          <w:ilvl w:val="0"/>
          <w:numId w:val="17"/>
        </w:numPr>
        <w:spacing w:line="360" w:lineRule="auto"/>
        <w:ind w:left="425" w:hanging="425"/>
      </w:pPr>
      <w:r w:rsidRPr="00E9760D">
        <w:t>Seitenzahlen beginnen beim Text und nicht bei der Titelseite oder dem Inhaltsverzeichnis</w:t>
      </w:r>
      <w:r>
        <w:t>.</w:t>
      </w:r>
    </w:p>
    <w:p w14:paraId="234FEA41" w14:textId="0CD61220" w:rsidR="003237BE" w:rsidRPr="005F4B09" w:rsidRDefault="003237BE" w:rsidP="003237BE">
      <w:pPr>
        <w:pStyle w:val="ListParagraph"/>
        <w:numPr>
          <w:ilvl w:val="0"/>
          <w:numId w:val="17"/>
        </w:numPr>
        <w:spacing w:line="360" w:lineRule="auto"/>
        <w:ind w:left="425" w:hanging="425"/>
      </w:pPr>
      <w:r w:rsidRPr="00E9760D">
        <w:t xml:space="preserve">Automatisches Inhaltsverzeichnis, sprich die Titel sind </w:t>
      </w:r>
      <w:r w:rsidR="00CF480A">
        <w:t>entsprechend</w:t>
      </w:r>
      <w:r w:rsidRPr="00E9760D">
        <w:t xml:space="preserve"> formatiert</w:t>
      </w:r>
      <w:r>
        <w:t>.</w:t>
      </w:r>
    </w:p>
    <w:p w14:paraId="3F8C2923" w14:textId="77777777" w:rsidR="00B93444" w:rsidRPr="00B07448" w:rsidRDefault="00B93444" w:rsidP="00B93444">
      <w:pPr>
        <w:pStyle w:val="Heading3"/>
        <w:spacing w:before="240" w:after="0" w:line="360" w:lineRule="auto"/>
      </w:pPr>
      <w:r w:rsidRPr="00B07448">
        <w:t>Bewertung Arbeitsprozess und Produkt</w:t>
      </w:r>
    </w:p>
    <w:p w14:paraId="7F12EF50" w14:textId="77777777" w:rsidR="00B93444" w:rsidRPr="007615BE" w:rsidRDefault="00B93444" w:rsidP="00B93444">
      <w:pPr>
        <w:spacing w:line="360" w:lineRule="auto"/>
      </w:pPr>
      <w:r w:rsidRPr="009D758E">
        <w:t xml:space="preserve">Korrektur und Bewertung </w:t>
      </w:r>
      <w:r>
        <w:t xml:space="preserve">des Arbeitsprozesses und des Produkts </w:t>
      </w:r>
      <w:r w:rsidRPr="009D758E">
        <w:t xml:space="preserve">erfolgen durch die Lehrperson. Als verbindliche Grundlage für die Beurteilung </w:t>
      </w:r>
      <w:r>
        <w:t>gilt das</w:t>
      </w:r>
      <w:r w:rsidRPr="009D758E">
        <w:t xml:space="preserve"> Bewertungsraster. Im Falle einer ungenügenden Note für das Produkt (weniger als 24 von 40 Punkten) erfolgt eine Zweitbeurteilung durch eine weitere allgemeinbildende Lehrperson.</w:t>
      </w:r>
    </w:p>
    <w:p w14:paraId="1473DAD5" w14:textId="77777777" w:rsidR="00B93444" w:rsidRPr="00B07448" w:rsidRDefault="00B93444" w:rsidP="00B93444">
      <w:pPr>
        <w:spacing w:line="360" w:lineRule="auto"/>
      </w:pPr>
    </w:p>
    <w:p w14:paraId="3B9EE024" w14:textId="4FF803B9" w:rsidR="00B93444" w:rsidRDefault="00B93444" w:rsidP="00B93444">
      <w:pPr>
        <w:spacing w:line="360" w:lineRule="auto"/>
      </w:pPr>
      <w:r>
        <w:t>Lernende haben vor der</w:t>
      </w:r>
      <w:r w:rsidRPr="007615BE">
        <w:t xml:space="preserve"> </w:t>
      </w:r>
      <w:r w:rsidRPr="00F306B7">
        <w:t xml:space="preserve">Präsentation Anspruch auf die Bekanntgabe der </w:t>
      </w:r>
      <w:r w:rsidR="00F772A1" w:rsidRPr="00F306B7">
        <w:t>bis da</w:t>
      </w:r>
      <w:r w:rsidR="00F772A1">
        <w:t>hin erreichte Punktzahl</w:t>
      </w:r>
      <w:r>
        <w:t>; diese erfahren sie spätestens nach den Sportferien.</w:t>
      </w:r>
      <w:r w:rsidRPr="00F306B7">
        <w:t xml:space="preserve"> Die </w:t>
      </w:r>
      <w:r>
        <w:t>Gesamtpunktzahl wird nach der Präsentation</w:t>
      </w:r>
      <w:r w:rsidRPr="00F306B7">
        <w:t xml:space="preserve"> der Vertiefungsarbeit in </w:t>
      </w:r>
      <w:r>
        <w:t>die definitive VA-</w:t>
      </w:r>
      <w:r w:rsidRPr="00F306B7">
        <w:t>Note umgewandelt.</w:t>
      </w:r>
    </w:p>
    <w:p w14:paraId="234FEA42" w14:textId="77777777" w:rsidR="003237BE" w:rsidRDefault="003237BE" w:rsidP="003237BE">
      <w:pPr>
        <w:pStyle w:val="Heading3"/>
        <w:spacing w:before="240" w:after="0" w:line="360" w:lineRule="auto"/>
      </w:pPr>
      <w:r>
        <w:t>Abgabe</w:t>
      </w:r>
    </w:p>
    <w:p w14:paraId="234FEA43" w14:textId="7E38AAF5" w:rsidR="003237BE" w:rsidRDefault="00CF480A" w:rsidP="003237BE">
      <w:pPr>
        <w:pStyle w:val="ListParagraph"/>
        <w:numPr>
          <w:ilvl w:val="0"/>
          <w:numId w:val="17"/>
        </w:numPr>
        <w:spacing w:line="360" w:lineRule="auto"/>
        <w:ind w:left="425" w:hanging="425"/>
      </w:pPr>
      <w:r>
        <w:t>Abgabetermin ist</w:t>
      </w:r>
      <w:r w:rsidR="003237BE" w:rsidRPr="009C479C">
        <w:t xml:space="preserve"> in der letzten Schulwoche vor den Weihnachtsferien zu Beginn des ABU</w:t>
      </w:r>
      <w:r w:rsidR="003237BE">
        <w:t>:</w:t>
      </w:r>
      <w:r w:rsidR="003237BE">
        <w:br/>
      </w:r>
      <w:r w:rsidR="008369E6">
        <w:t>ausgedruckt</w:t>
      </w:r>
      <w:r w:rsidR="003237BE">
        <w:t xml:space="preserve"> in 2facher Ausführung.</w:t>
      </w:r>
    </w:p>
    <w:p w14:paraId="234FEA44" w14:textId="04CD9F57" w:rsidR="003237BE" w:rsidRDefault="003237BE" w:rsidP="003237BE">
      <w:pPr>
        <w:pStyle w:val="ListParagraph"/>
        <w:numPr>
          <w:ilvl w:val="0"/>
          <w:numId w:val="17"/>
        </w:numPr>
        <w:spacing w:line="360" w:lineRule="auto"/>
        <w:ind w:left="425" w:hanging="425"/>
      </w:pPr>
      <w:r>
        <w:t xml:space="preserve">Alle Exemplare enthalten im Anhang </w:t>
      </w:r>
      <w:r w:rsidRPr="00D24867">
        <w:t>Projektbeschrieb, Arbeitsjour</w:t>
      </w:r>
      <w:r>
        <w:t>nal, Selbstständigkeitserklärung und eventuell</w:t>
      </w:r>
      <w:r w:rsidRPr="00D24867">
        <w:t xml:space="preserve"> allfällige individuelle Anhänge</w:t>
      </w:r>
      <w:r>
        <w:t>. Diese Unterlagen dürfen auch 2fach separat abgeben werden und müssen nicht extra gelayoutet werden.</w:t>
      </w:r>
    </w:p>
    <w:p w14:paraId="234FEA45" w14:textId="43A577DA" w:rsidR="003237BE" w:rsidRDefault="008B3194" w:rsidP="003237BE">
      <w:pPr>
        <w:pStyle w:val="ListParagraph"/>
        <w:numPr>
          <w:ilvl w:val="0"/>
          <w:numId w:val="17"/>
        </w:numPr>
        <w:spacing w:line="360" w:lineRule="auto"/>
        <w:ind w:left="425" w:hanging="425"/>
      </w:pPr>
      <w:r>
        <w:t xml:space="preserve">Verwenden </w:t>
      </w:r>
      <w:r w:rsidR="008165F6">
        <w:t>sie k</w:t>
      </w:r>
      <w:r w:rsidR="003237BE">
        <w:t>eine Sichtmäppchen</w:t>
      </w:r>
      <w:r w:rsidR="008165F6">
        <w:t>, Zeigetaschen</w:t>
      </w:r>
      <w:r w:rsidR="003237BE">
        <w:t xml:space="preserve"> oder Schnellhefter.</w:t>
      </w:r>
    </w:p>
    <w:p w14:paraId="7A4C046D" w14:textId="37C018A7" w:rsidR="005A364D" w:rsidRDefault="003237BE" w:rsidP="005A364D">
      <w:pPr>
        <w:pStyle w:val="ListParagraph"/>
        <w:numPr>
          <w:ilvl w:val="0"/>
          <w:numId w:val="17"/>
        </w:numPr>
        <w:spacing w:line="360" w:lineRule="auto"/>
        <w:ind w:left="425" w:hanging="425"/>
      </w:pPr>
      <w:r w:rsidRPr="00D24867">
        <w:t>Word- und PDF-Dateien auf</w:t>
      </w:r>
      <w:r w:rsidR="00A77889">
        <w:t xml:space="preserve"> Teams</w:t>
      </w:r>
      <w:r w:rsidR="00136877">
        <w:t>: J</w:t>
      </w:r>
      <w:r w:rsidRPr="00D24867">
        <w:t>e 1x komplett mit Bildern und je 1x ohne Bilder und Namen, ausser Namen von öffentlich bekannten Pe</w:t>
      </w:r>
      <w:r>
        <w:t xml:space="preserve">rsonen, z.B. Autoren und Politikern. Letzteres </w:t>
      </w:r>
      <w:r w:rsidR="00A34A00">
        <w:t xml:space="preserve">wird </w:t>
      </w:r>
      <w:r>
        <w:t>für die Plagiatsprüfung</w:t>
      </w:r>
      <w:r w:rsidR="00A34A00">
        <w:t xml:space="preserve"> verwendet</w:t>
      </w:r>
      <w:r w:rsidRPr="00D24867">
        <w:t>.</w:t>
      </w:r>
    </w:p>
    <w:p w14:paraId="09B37902" w14:textId="79883AFD" w:rsidR="005A364D" w:rsidRPr="00E9760D" w:rsidRDefault="005A364D" w:rsidP="005A364D">
      <w:pPr>
        <w:pStyle w:val="ListParagraph"/>
        <w:spacing w:line="360" w:lineRule="auto"/>
        <w:ind w:left="425"/>
      </w:pPr>
      <w:r w:rsidRPr="00136877">
        <w:rPr>
          <w:b/>
          <w:bCs/>
        </w:rPr>
        <w:t>Nachweis</w:t>
      </w:r>
      <w:r w:rsidRPr="00E9760D">
        <w:t xml:space="preserve"> </w:t>
      </w:r>
      <w:r w:rsidRPr="00136877">
        <w:rPr>
          <w:b/>
          <w:bCs/>
        </w:rPr>
        <w:t>Plagiat</w:t>
      </w:r>
      <w:r w:rsidRPr="00E9760D">
        <w:t>: Note 1.0 oder Ausschluss vom QV: Entscheid Prüfungsleitung Frau N. Lutz (</w:t>
      </w:r>
      <w:hyperlink r:id="rId8" w:history="1">
        <w:r w:rsidRPr="00E9760D">
          <w:t>natalie.lutz@tbz.ch</w:t>
        </w:r>
      </w:hyperlink>
      <w:r w:rsidRPr="00E9760D">
        <w:t>). Ihre Vertiefungsarbeit wird mit dem</w:t>
      </w:r>
      <w:r>
        <w:t xml:space="preserve"> offiziellen Tool zur Plagiatsp</w:t>
      </w:r>
      <w:r w:rsidRPr="00E9760D">
        <w:t>r</w:t>
      </w:r>
      <w:r>
        <w:t>üf</w:t>
      </w:r>
      <w:r w:rsidRPr="00E9760D">
        <w:t xml:space="preserve">ung des Kantons Zürich überprüft, welches unter </w:t>
      </w:r>
      <w:hyperlink r:id="rId9" w:history="1">
        <w:r w:rsidRPr="00D90BA8">
          <w:rPr>
            <w:rStyle w:val="Hyperlink"/>
          </w:rPr>
          <w:t>http://www.copy-stop.ch/</w:t>
        </w:r>
      </w:hyperlink>
      <w:r>
        <w:t xml:space="preserve"> einzusehen ist.</w:t>
      </w:r>
    </w:p>
    <w:p w14:paraId="234FEA47" w14:textId="77777777" w:rsidR="003237BE" w:rsidRPr="005F4B09" w:rsidRDefault="003237BE" w:rsidP="003237BE">
      <w:pPr>
        <w:pStyle w:val="ListParagraph"/>
        <w:numPr>
          <w:ilvl w:val="0"/>
          <w:numId w:val="17"/>
        </w:numPr>
        <w:spacing w:line="360" w:lineRule="auto"/>
        <w:ind w:left="425" w:hanging="425"/>
      </w:pPr>
      <w:r>
        <w:t>Die Kontaktdaten der Interviewpartner (Telefonnummer und E-Mailadresse) sind im Anhang der Arbeit abzugeben.</w:t>
      </w:r>
    </w:p>
    <w:p w14:paraId="234FEA48" w14:textId="6F3C9901" w:rsidR="003237BE" w:rsidRDefault="003237BE" w:rsidP="003237BE">
      <w:pPr>
        <w:pStyle w:val="ListParagraph"/>
        <w:numPr>
          <w:ilvl w:val="0"/>
          <w:numId w:val="17"/>
        </w:numPr>
        <w:spacing w:line="360" w:lineRule="auto"/>
        <w:ind w:left="425" w:hanging="425"/>
      </w:pPr>
      <w:r w:rsidRPr="00D24867">
        <w:t xml:space="preserve">Wenn Sie die Abgabe verpassen, verlängert sich die Frist automatisch um 1 Woche unter Abzug einer Note </w:t>
      </w:r>
      <w:r w:rsidR="00373044" w:rsidRPr="00D24867">
        <w:t>der korrigierten Endnote</w:t>
      </w:r>
      <w:r w:rsidRPr="00D24867">
        <w:t xml:space="preserve">. </w:t>
      </w:r>
      <w:r w:rsidR="00373044">
        <w:t>Bei Verpassen</w:t>
      </w:r>
      <w:r>
        <w:t xml:space="preserve"> dieser Nachfrist</w:t>
      </w:r>
      <w:r w:rsidRPr="00D24867">
        <w:t xml:space="preserve"> sind Sie nicht mehr für das </w:t>
      </w:r>
      <w:r w:rsidRPr="00E9760D">
        <w:t>QV zugelassen.</w:t>
      </w:r>
    </w:p>
    <w:p w14:paraId="234FEA4E" w14:textId="77777777" w:rsidR="003237BE" w:rsidRPr="00D24867" w:rsidRDefault="003237BE" w:rsidP="003237BE">
      <w:pPr>
        <w:pStyle w:val="Heading3"/>
        <w:spacing w:before="240" w:after="0" w:line="360" w:lineRule="auto"/>
      </w:pPr>
      <w:r w:rsidRPr="00D24867">
        <w:t>Präsentation der VA</w:t>
      </w:r>
    </w:p>
    <w:p w14:paraId="234FEA4F" w14:textId="5BAB23B3" w:rsidR="003237BE" w:rsidRDefault="003237BE" w:rsidP="003237BE">
      <w:pPr>
        <w:pStyle w:val="ListParagraph"/>
        <w:numPr>
          <w:ilvl w:val="0"/>
          <w:numId w:val="17"/>
        </w:numPr>
        <w:spacing w:line="360" w:lineRule="auto"/>
        <w:ind w:left="425" w:hanging="425"/>
      </w:pPr>
      <w:r>
        <w:t>Die Präsentation findet in der KW10 des Abschlussjahres statt.</w:t>
      </w:r>
    </w:p>
    <w:p w14:paraId="234FEA50" w14:textId="77777777" w:rsidR="003237BE" w:rsidRPr="006A520D" w:rsidRDefault="003237BE" w:rsidP="003237BE">
      <w:pPr>
        <w:pStyle w:val="ListParagraph"/>
        <w:numPr>
          <w:ilvl w:val="0"/>
          <w:numId w:val="17"/>
        </w:numPr>
        <w:spacing w:line="360" w:lineRule="auto"/>
        <w:ind w:left="425" w:hanging="425"/>
      </w:pPr>
      <w:r w:rsidRPr="006A520D">
        <w:t>Zeit Einzelarbeit: 10 Minuten Präsentation ohne Unterbrechung und 5 Minuten Fragerunde.</w:t>
      </w:r>
    </w:p>
    <w:p w14:paraId="234FEA51" w14:textId="18514AA6" w:rsidR="003237BE" w:rsidRPr="006A520D" w:rsidRDefault="003237BE" w:rsidP="003237BE">
      <w:pPr>
        <w:pStyle w:val="ListParagraph"/>
        <w:numPr>
          <w:ilvl w:val="0"/>
          <w:numId w:val="17"/>
        </w:numPr>
        <w:spacing w:line="360" w:lineRule="auto"/>
        <w:ind w:left="425" w:hanging="425"/>
      </w:pPr>
      <w:r w:rsidRPr="006A520D">
        <w:t xml:space="preserve">Zeit Tandem: </w:t>
      </w:r>
      <w:r w:rsidR="00934B8E">
        <w:t>15</w:t>
      </w:r>
      <w:r w:rsidRPr="006A520D">
        <w:t xml:space="preserve"> Minuten Präsentation ohne Unterbrechung und 10 Minuten Fragerunde.</w:t>
      </w:r>
    </w:p>
    <w:p w14:paraId="234FEA52" w14:textId="19E76220" w:rsidR="003237BE" w:rsidRPr="006A520D" w:rsidRDefault="003237BE" w:rsidP="003237BE">
      <w:pPr>
        <w:pStyle w:val="ListParagraph"/>
        <w:numPr>
          <w:ilvl w:val="0"/>
          <w:numId w:val="17"/>
        </w:numPr>
        <w:spacing w:line="360" w:lineRule="auto"/>
        <w:ind w:left="425" w:hanging="425"/>
      </w:pPr>
      <w:r w:rsidRPr="006A520D">
        <w:t xml:space="preserve">Zeit Dreiergruppe: </w:t>
      </w:r>
      <w:r w:rsidR="00934B8E">
        <w:t>20</w:t>
      </w:r>
      <w:r w:rsidRPr="006A520D">
        <w:t xml:space="preserve"> Minuten Präsentation ohne Unterbrechung und 15 Minuten Fragerunde.</w:t>
      </w:r>
    </w:p>
    <w:p w14:paraId="234FEA54" w14:textId="1F5144A9" w:rsidR="003237BE" w:rsidRDefault="003237BE" w:rsidP="003237BE">
      <w:pPr>
        <w:pStyle w:val="ListParagraph"/>
        <w:numPr>
          <w:ilvl w:val="0"/>
          <w:numId w:val="17"/>
        </w:numPr>
        <w:spacing w:line="360" w:lineRule="auto"/>
        <w:ind w:left="425" w:hanging="425"/>
      </w:pPr>
      <w:r w:rsidRPr="006A520D">
        <w:t xml:space="preserve">Sie </w:t>
      </w:r>
      <w:r w:rsidR="006B78FF">
        <w:t xml:space="preserve">laden </w:t>
      </w:r>
      <w:r w:rsidR="00A23AA6">
        <w:t xml:space="preserve">Ihre Präsentation </w:t>
      </w:r>
      <w:r w:rsidR="006B78FF">
        <w:t xml:space="preserve">vorgängig auf </w:t>
      </w:r>
      <w:r w:rsidR="00A77889">
        <w:t>Teams</w:t>
      </w:r>
      <w:r w:rsidR="006B78FF">
        <w:t>.</w:t>
      </w:r>
    </w:p>
    <w:p w14:paraId="234FEA55" w14:textId="77777777" w:rsidR="003237BE" w:rsidRPr="006A520D" w:rsidRDefault="003237BE" w:rsidP="003237BE">
      <w:pPr>
        <w:pStyle w:val="ListParagraph"/>
        <w:numPr>
          <w:ilvl w:val="0"/>
          <w:numId w:val="17"/>
        </w:numPr>
        <w:spacing w:line="360" w:lineRule="auto"/>
        <w:ind w:left="425" w:hanging="425"/>
      </w:pPr>
      <w:r>
        <w:t>Falls Sie für die Präsentation Ihren persönlichen Laptop verwenden möchten, müssen Sie die Installation selbstständig durchführen können. Es empfiehlt sich ein Test spätestens eine Woche vor dem Termin.</w:t>
      </w:r>
    </w:p>
    <w:p w14:paraId="234FEA57" w14:textId="77777777" w:rsidR="003237BE" w:rsidRDefault="003237BE">
      <w:pPr>
        <w:rPr>
          <w:rFonts w:asciiTheme="minorHAnsi" w:hAnsiTheme="minorHAnsi"/>
        </w:rPr>
      </w:pPr>
      <w:r>
        <w:rPr>
          <w:rFonts w:asciiTheme="minorHAnsi" w:hAnsiTheme="minorHAnsi"/>
        </w:rPr>
        <w:br w:type="page"/>
      </w:r>
    </w:p>
    <w:p w14:paraId="324909A7" w14:textId="3E364FAD" w:rsidR="00894698" w:rsidRPr="00B07448" w:rsidRDefault="00894698" w:rsidP="00894698">
      <w:pPr>
        <w:pStyle w:val="Heading3"/>
        <w:spacing w:before="240" w:after="0" w:line="360" w:lineRule="auto"/>
      </w:pPr>
      <w:r>
        <w:t>KW40</w:t>
      </w:r>
    </w:p>
    <w:p w14:paraId="234FEA5C" w14:textId="7A84E5A4" w:rsidR="0005194E" w:rsidRDefault="002274A3" w:rsidP="00894698">
      <w:pPr>
        <w:pStyle w:val="ListParagraph"/>
        <w:numPr>
          <w:ilvl w:val="0"/>
          <w:numId w:val="37"/>
        </w:numPr>
        <w:tabs>
          <w:tab w:val="right" w:pos="9070"/>
        </w:tabs>
        <w:spacing w:line="360" w:lineRule="auto"/>
        <w:ind w:left="284" w:hanging="284"/>
        <w:rPr>
          <w:rFonts w:asciiTheme="minorHAnsi" w:hAnsiTheme="minorHAnsi"/>
        </w:rPr>
      </w:pPr>
      <w:r w:rsidRPr="00A21EC7">
        <w:rPr>
          <w:rFonts w:asciiTheme="minorHAnsi" w:hAnsiTheme="minorHAnsi"/>
        </w:rPr>
        <w:t xml:space="preserve">Laden Sie alle relevanten Unterlagen </w:t>
      </w:r>
      <w:r w:rsidR="00F22C6C">
        <w:rPr>
          <w:rFonts w:asciiTheme="minorHAnsi" w:hAnsiTheme="minorHAnsi"/>
        </w:rPr>
        <w:t xml:space="preserve">von </w:t>
      </w:r>
      <w:r w:rsidR="00F22C6C" w:rsidRPr="00F22C6C">
        <w:rPr>
          <w:rFonts w:asciiTheme="minorHAnsi" w:hAnsiTheme="minorHAnsi"/>
          <w:b/>
          <w:bCs/>
        </w:rPr>
        <w:t>Teams</w:t>
      </w:r>
      <w:r w:rsidR="00F22C6C">
        <w:rPr>
          <w:rFonts w:asciiTheme="minorHAnsi" w:hAnsiTheme="minorHAnsi"/>
        </w:rPr>
        <w:t xml:space="preserve"> herunter</w:t>
      </w:r>
      <w:r w:rsidRPr="00A21EC7">
        <w:rPr>
          <w:rFonts w:asciiTheme="minorHAnsi" w:hAnsiTheme="minorHAnsi"/>
        </w:rPr>
        <w:t xml:space="preserve"> und speichern Sie sie in einem für</w:t>
      </w:r>
      <w:r w:rsidR="00042724">
        <w:rPr>
          <w:rFonts w:asciiTheme="minorHAnsi" w:hAnsiTheme="minorHAnsi"/>
        </w:rPr>
        <w:t xml:space="preserve"> die VA reservierten Ordner ab:</w:t>
      </w:r>
      <w:r w:rsidR="00042724">
        <w:rPr>
          <w:rFonts w:asciiTheme="minorHAnsi" w:hAnsiTheme="minorHAnsi"/>
        </w:rPr>
        <w:br/>
        <w:t xml:space="preserve">- </w:t>
      </w:r>
      <w:r w:rsidR="002E2CC3">
        <w:rPr>
          <w:rFonts w:asciiTheme="minorHAnsi" w:hAnsiTheme="minorHAnsi"/>
        </w:rPr>
        <w:t xml:space="preserve">VA Vertiefungsarbeit </w:t>
      </w:r>
      <w:r w:rsidR="00042724" w:rsidRPr="00042724">
        <w:rPr>
          <w:rFonts w:asciiTheme="minorHAnsi" w:hAnsiTheme="minorHAnsi"/>
        </w:rPr>
        <w:t>- Projektbeschrieb</w:t>
      </w:r>
      <w:r w:rsidR="00042724">
        <w:rPr>
          <w:rFonts w:asciiTheme="minorHAnsi" w:hAnsiTheme="minorHAnsi"/>
        </w:rPr>
        <w:br/>
        <w:t xml:space="preserve">- </w:t>
      </w:r>
      <w:r w:rsidR="00042724" w:rsidRPr="00042724">
        <w:rPr>
          <w:rFonts w:asciiTheme="minorHAnsi" w:hAnsiTheme="minorHAnsi"/>
        </w:rPr>
        <w:t>VA Vertiefungsarbeit - Bewertungsraster Punkteaufteilung Dokumentation</w:t>
      </w:r>
      <w:r w:rsidR="00042724">
        <w:rPr>
          <w:rFonts w:asciiTheme="minorHAnsi" w:hAnsiTheme="minorHAnsi"/>
        </w:rPr>
        <w:br/>
        <w:t xml:space="preserve">- </w:t>
      </w:r>
      <w:r w:rsidR="00042724" w:rsidRPr="00042724">
        <w:rPr>
          <w:rFonts w:asciiTheme="minorHAnsi" w:hAnsiTheme="minorHAnsi"/>
        </w:rPr>
        <w:t>VA Vertiefungsarbeit - Bewertungsraster Punkteaufteilung Werk</w:t>
      </w:r>
      <w:r w:rsidR="00042724">
        <w:rPr>
          <w:rFonts w:asciiTheme="minorHAnsi" w:hAnsiTheme="minorHAnsi"/>
        </w:rPr>
        <w:br/>
      </w:r>
      <w:r w:rsidR="00042724" w:rsidRPr="00445193">
        <w:rPr>
          <w:rFonts w:asciiTheme="minorHAnsi" w:hAnsiTheme="minorHAnsi"/>
        </w:rPr>
        <w:t xml:space="preserve">- </w:t>
      </w:r>
      <w:r w:rsidR="00D25323" w:rsidRPr="00445193">
        <w:rPr>
          <w:rFonts w:asciiTheme="minorHAnsi" w:hAnsiTheme="minorHAnsi"/>
        </w:rPr>
        <w:t>VA Vertiefungsarbeit - Arbeitsplan und Selbstständigkeitserklärung</w:t>
      </w:r>
      <w:r w:rsidR="00345E4D" w:rsidRPr="00445193">
        <w:rPr>
          <w:rFonts w:asciiTheme="minorHAnsi" w:hAnsiTheme="minorHAnsi"/>
        </w:rPr>
        <w:br/>
      </w:r>
      <w:r w:rsidR="00345E4D">
        <w:rPr>
          <w:rFonts w:asciiTheme="minorHAnsi" w:hAnsiTheme="minorHAnsi"/>
        </w:rPr>
        <w:t>- VA Vertiefungsarbeit -</w:t>
      </w:r>
      <w:r w:rsidR="0005194E">
        <w:rPr>
          <w:rFonts w:asciiTheme="minorHAnsi" w:hAnsiTheme="minorHAnsi"/>
        </w:rPr>
        <w:t xml:space="preserve"> Gegenlesen der Vertiefungsarbeit</w:t>
      </w:r>
      <w:r w:rsidR="00345E4D">
        <w:rPr>
          <w:rFonts w:asciiTheme="minorHAnsi" w:hAnsiTheme="minorHAnsi"/>
        </w:rPr>
        <w:br/>
        <w:t xml:space="preserve">- </w:t>
      </w:r>
      <w:r w:rsidR="00985273" w:rsidRPr="00985273">
        <w:rPr>
          <w:rFonts w:asciiTheme="minorHAnsi" w:hAnsiTheme="minorHAnsi"/>
        </w:rPr>
        <w:t>VA Vertiefungsarbeit - Prüfungsreglement D24-13F</w:t>
      </w:r>
      <w:r w:rsidR="00637D25">
        <w:rPr>
          <w:rFonts w:asciiTheme="minorHAnsi" w:hAnsiTheme="minorHAnsi"/>
        </w:rPr>
        <w:br/>
        <w:t xml:space="preserve">- </w:t>
      </w:r>
      <w:r w:rsidR="00637D25" w:rsidRPr="00637D25">
        <w:rPr>
          <w:rFonts w:asciiTheme="minorHAnsi" w:hAnsiTheme="minorHAnsi"/>
        </w:rPr>
        <w:t>VA Vertiefungsarbeit - Themenvorschläge</w:t>
      </w:r>
    </w:p>
    <w:p w14:paraId="234FEA5D" w14:textId="77777777" w:rsidR="00A21EC7" w:rsidRPr="00A21EC7" w:rsidRDefault="00A21EC7" w:rsidP="00A71CB4">
      <w:pPr>
        <w:pStyle w:val="ListParagraph"/>
        <w:spacing w:line="360" w:lineRule="auto"/>
        <w:ind w:left="426" w:hanging="426"/>
        <w:rPr>
          <w:rFonts w:asciiTheme="minorHAnsi" w:hAnsiTheme="minorHAnsi"/>
        </w:rPr>
      </w:pPr>
    </w:p>
    <w:p w14:paraId="234FEA5E" w14:textId="6A4DA23F" w:rsidR="000656BA" w:rsidRDefault="00A21EC7" w:rsidP="00894698">
      <w:pPr>
        <w:pStyle w:val="ListParagraph"/>
        <w:numPr>
          <w:ilvl w:val="0"/>
          <w:numId w:val="37"/>
        </w:numPr>
        <w:tabs>
          <w:tab w:val="right" w:pos="9070"/>
        </w:tabs>
        <w:spacing w:line="360" w:lineRule="auto"/>
        <w:ind w:left="284" w:hanging="284"/>
        <w:rPr>
          <w:rFonts w:asciiTheme="minorHAnsi" w:hAnsiTheme="minorHAnsi"/>
        </w:rPr>
      </w:pPr>
      <w:r>
        <w:rPr>
          <w:rFonts w:asciiTheme="minorHAnsi" w:hAnsiTheme="minorHAnsi"/>
        </w:rPr>
        <w:t xml:space="preserve">Füllen Sie den </w:t>
      </w:r>
      <w:r w:rsidRPr="00A71CB4">
        <w:rPr>
          <w:rFonts w:asciiTheme="minorHAnsi" w:hAnsiTheme="minorHAnsi"/>
          <w:b/>
        </w:rPr>
        <w:t>Projektbeschrieb</w:t>
      </w:r>
      <w:r w:rsidRPr="0005194E">
        <w:rPr>
          <w:rFonts w:asciiTheme="minorHAnsi" w:hAnsiTheme="minorHAnsi"/>
        </w:rPr>
        <w:t xml:space="preserve"> </w:t>
      </w:r>
      <w:r>
        <w:rPr>
          <w:rFonts w:asciiTheme="minorHAnsi" w:hAnsiTheme="minorHAnsi"/>
        </w:rPr>
        <w:t>so weit wie möglich aus</w:t>
      </w:r>
      <w:r w:rsidR="000656BA">
        <w:rPr>
          <w:rFonts w:asciiTheme="minorHAnsi" w:hAnsiTheme="minorHAnsi"/>
        </w:rPr>
        <w:t xml:space="preserve">. </w:t>
      </w:r>
      <w:r w:rsidRPr="00A21EC7">
        <w:rPr>
          <w:rFonts w:asciiTheme="minorHAnsi" w:hAnsiTheme="minorHAnsi"/>
        </w:rPr>
        <w:t>Achten Sie auf Ausführlichkeit und Präzision. Das Resu</w:t>
      </w:r>
      <w:r w:rsidR="00132542">
        <w:rPr>
          <w:rFonts w:asciiTheme="minorHAnsi" w:hAnsiTheme="minorHAnsi"/>
        </w:rPr>
        <w:t xml:space="preserve">ltat muss </w:t>
      </w:r>
      <w:r w:rsidR="00132542" w:rsidRPr="00882552">
        <w:rPr>
          <w:rFonts w:asciiTheme="minorHAnsi" w:hAnsiTheme="minorHAnsi"/>
          <w:b/>
        </w:rPr>
        <w:t>klar und messbar</w:t>
      </w:r>
      <w:r w:rsidR="00132542">
        <w:rPr>
          <w:rFonts w:asciiTheme="minorHAnsi" w:hAnsiTheme="minorHAnsi"/>
        </w:rPr>
        <w:t xml:space="preserve"> sein und das Thema auch kritisch und differenziert beleuchten.</w:t>
      </w:r>
      <w:r w:rsidR="00A71CB4">
        <w:rPr>
          <w:rFonts w:asciiTheme="minorHAnsi" w:hAnsiTheme="minorHAnsi"/>
        </w:rPr>
        <w:t xml:space="preserve"> Es müssen </w:t>
      </w:r>
      <w:r w:rsidR="00706D12" w:rsidRPr="00445193">
        <w:rPr>
          <w:rFonts w:asciiTheme="minorHAnsi" w:hAnsiTheme="minorHAnsi"/>
          <w:b/>
          <w:bCs/>
        </w:rPr>
        <w:t xml:space="preserve">vier </w:t>
      </w:r>
      <w:r w:rsidR="00A71CB4" w:rsidRPr="00445193">
        <w:rPr>
          <w:rFonts w:asciiTheme="minorHAnsi" w:hAnsiTheme="minorHAnsi"/>
          <w:b/>
          <w:bCs/>
        </w:rPr>
        <w:t>konkrete</w:t>
      </w:r>
      <w:r w:rsidR="00A71CB4">
        <w:rPr>
          <w:rFonts w:asciiTheme="minorHAnsi" w:hAnsiTheme="minorHAnsi"/>
        </w:rPr>
        <w:t xml:space="preserve"> </w:t>
      </w:r>
      <w:r w:rsidR="00A71CB4" w:rsidRPr="00A71CB4">
        <w:rPr>
          <w:rFonts w:asciiTheme="minorHAnsi" w:hAnsiTheme="minorHAnsi"/>
          <w:b/>
        </w:rPr>
        <w:t>Fragen</w:t>
      </w:r>
      <w:r w:rsidR="00A71CB4">
        <w:rPr>
          <w:rFonts w:asciiTheme="minorHAnsi" w:hAnsiTheme="minorHAnsi"/>
        </w:rPr>
        <w:t xml:space="preserve"> formuliert werden</w:t>
      </w:r>
      <w:r w:rsidR="00706D12" w:rsidRPr="002B6EC7">
        <w:rPr>
          <w:rFonts w:asciiTheme="minorHAnsi" w:hAnsiTheme="minorHAnsi"/>
        </w:rPr>
        <w:t xml:space="preserve">. Mindestens eine </w:t>
      </w:r>
      <w:proofErr w:type="spellStart"/>
      <w:r w:rsidR="00706D12" w:rsidRPr="002B6EC7">
        <w:rPr>
          <w:rFonts w:asciiTheme="minorHAnsi" w:hAnsiTheme="minorHAnsi"/>
        </w:rPr>
        <w:t>muss</w:t>
      </w:r>
      <w:proofErr w:type="spellEnd"/>
      <w:r w:rsidR="00706D12" w:rsidRPr="002B6EC7">
        <w:rPr>
          <w:rFonts w:asciiTheme="minorHAnsi" w:hAnsiTheme="minorHAnsi"/>
        </w:rPr>
        <w:t xml:space="preserve"> die politische </w:t>
      </w:r>
      <w:r w:rsidR="00EC2F1C" w:rsidRPr="002B6EC7">
        <w:rPr>
          <w:rFonts w:asciiTheme="minorHAnsi" w:hAnsiTheme="minorHAnsi"/>
        </w:rPr>
        <w:t>und/</w:t>
      </w:r>
      <w:r w:rsidR="00D54810" w:rsidRPr="002B6EC7">
        <w:rPr>
          <w:rFonts w:asciiTheme="minorHAnsi" w:hAnsiTheme="minorHAnsi"/>
        </w:rPr>
        <w:t xml:space="preserve">oder gesellschaftliche </w:t>
      </w:r>
      <w:r w:rsidR="00706D12" w:rsidRPr="002B6EC7">
        <w:rPr>
          <w:rFonts w:asciiTheme="minorHAnsi" w:hAnsiTheme="minorHAnsi"/>
        </w:rPr>
        <w:t>Dimension des Themas</w:t>
      </w:r>
      <w:r w:rsidR="007A3956" w:rsidRPr="002B6EC7">
        <w:rPr>
          <w:rFonts w:asciiTheme="minorHAnsi" w:hAnsiTheme="minorHAnsi"/>
        </w:rPr>
        <w:t xml:space="preserve"> einbinden</w:t>
      </w:r>
      <w:r w:rsidR="00A71CB4" w:rsidRPr="002B6EC7">
        <w:rPr>
          <w:rFonts w:asciiTheme="minorHAnsi" w:hAnsiTheme="minorHAnsi"/>
        </w:rPr>
        <w:t>.</w:t>
      </w:r>
    </w:p>
    <w:p w14:paraId="2FEF5036" w14:textId="77777777" w:rsidR="005242FE" w:rsidRPr="005242FE" w:rsidRDefault="005242FE" w:rsidP="005242FE">
      <w:pPr>
        <w:pStyle w:val="ListParagraph"/>
        <w:rPr>
          <w:rFonts w:asciiTheme="minorHAnsi" w:hAnsiTheme="minorHAnsi"/>
        </w:rPr>
      </w:pPr>
    </w:p>
    <w:p w14:paraId="3F562986" w14:textId="0EB1F732" w:rsidR="005242FE" w:rsidRDefault="005242FE" w:rsidP="00894698">
      <w:pPr>
        <w:pStyle w:val="ListParagraph"/>
        <w:numPr>
          <w:ilvl w:val="0"/>
          <w:numId w:val="37"/>
        </w:numPr>
        <w:tabs>
          <w:tab w:val="right" w:pos="9070"/>
        </w:tabs>
        <w:spacing w:line="360" w:lineRule="auto"/>
        <w:ind w:left="284" w:hanging="284"/>
        <w:rPr>
          <w:rFonts w:asciiTheme="minorHAnsi" w:hAnsiTheme="minorHAnsi"/>
        </w:rPr>
      </w:pPr>
      <w:r w:rsidRPr="00866C38">
        <w:rPr>
          <w:rFonts w:asciiTheme="minorHAnsi" w:hAnsiTheme="minorHAnsi"/>
          <w:b/>
          <w:bCs/>
        </w:rPr>
        <w:t>Bücher</w:t>
      </w:r>
      <w:r>
        <w:rPr>
          <w:rFonts w:asciiTheme="minorHAnsi" w:hAnsiTheme="minorHAnsi"/>
        </w:rPr>
        <w:t xml:space="preserve">: Es gibt keinen Projektbeschrieb ohne vorgängige Recherche. </w:t>
      </w:r>
      <w:r w:rsidR="00866C38">
        <w:rPr>
          <w:rFonts w:asciiTheme="minorHAnsi" w:hAnsiTheme="minorHAnsi"/>
        </w:rPr>
        <w:t>Wenn es keine Literatur zum Thema gibt, wird das Thema nicht bewilligt.</w:t>
      </w:r>
    </w:p>
    <w:p w14:paraId="2CEC90E3" w14:textId="486CBBA2" w:rsidR="00F263ED" w:rsidRPr="00B93444" w:rsidRDefault="00F263ED" w:rsidP="00D13913">
      <w:pPr>
        <w:pStyle w:val="ListParagraph"/>
        <w:tabs>
          <w:tab w:val="right" w:pos="9070"/>
        </w:tabs>
        <w:spacing w:line="360" w:lineRule="auto"/>
        <w:ind w:left="426"/>
        <w:rPr>
          <w:rFonts w:asciiTheme="minorHAnsi" w:hAnsiTheme="minorHAnsi"/>
        </w:rPr>
      </w:pPr>
    </w:p>
    <w:p w14:paraId="234FEA61" w14:textId="20824FB2" w:rsidR="000656BA" w:rsidRDefault="006F0DE2" w:rsidP="00804A7A">
      <w:pPr>
        <w:pStyle w:val="ListParagraph"/>
        <w:numPr>
          <w:ilvl w:val="0"/>
          <w:numId w:val="37"/>
        </w:numPr>
        <w:tabs>
          <w:tab w:val="right" w:pos="9070"/>
        </w:tabs>
        <w:spacing w:line="360" w:lineRule="auto"/>
        <w:ind w:left="284" w:hanging="284"/>
        <w:rPr>
          <w:rFonts w:asciiTheme="minorHAnsi" w:hAnsiTheme="minorHAnsi"/>
        </w:rPr>
      </w:pPr>
      <w:r w:rsidRPr="00882552">
        <w:rPr>
          <w:rFonts w:asciiTheme="minorHAnsi" w:hAnsiTheme="minorHAnsi"/>
        </w:rPr>
        <w:t>Für da</w:t>
      </w:r>
      <w:r w:rsidR="00637D25" w:rsidRPr="00882552">
        <w:rPr>
          <w:rFonts w:asciiTheme="minorHAnsi" w:hAnsiTheme="minorHAnsi"/>
        </w:rPr>
        <w:t>s erfolgreiche A</w:t>
      </w:r>
      <w:r w:rsidRPr="00882552">
        <w:rPr>
          <w:rFonts w:asciiTheme="minorHAnsi" w:hAnsiTheme="minorHAnsi"/>
        </w:rPr>
        <w:t xml:space="preserve">bschliessen der Vertiefungsarbeit braucht es </w:t>
      </w:r>
      <w:r w:rsidRPr="00A71CB4">
        <w:rPr>
          <w:rFonts w:asciiTheme="minorHAnsi" w:hAnsiTheme="minorHAnsi"/>
          <w:b/>
        </w:rPr>
        <w:t>Gegenleser</w:t>
      </w:r>
      <w:r w:rsidRPr="00882552">
        <w:rPr>
          <w:rFonts w:asciiTheme="minorHAnsi" w:hAnsiTheme="minorHAnsi"/>
        </w:rPr>
        <w:t>, welche die Arbeit orthografisch und inhaltlich kritisch durchlesen.</w:t>
      </w:r>
      <w:r w:rsidR="00882552" w:rsidRPr="00882552">
        <w:rPr>
          <w:rFonts w:asciiTheme="minorHAnsi" w:hAnsiTheme="minorHAnsi"/>
        </w:rPr>
        <w:t xml:space="preserve"> </w:t>
      </w:r>
      <w:r w:rsidR="000656BA" w:rsidRPr="00882552">
        <w:rPr>
          <w:rFonts w:asciiTheme="minorHAnsi" w:hAnsiTheme="minorHAnsi"/>
        </w:rPr>
        <w:t xml:space="preserve">Bearbeiten Sie das Formular </w:t>
      </w:r>
      <w:r w:rsidR="000656BA" w:rsidRPr="00A71CB4">
        <w:rPr>
          <w:rFonts w:asciiTheme="minorHAnsi" w:hAnsiTheme="minorHAnsi"/>
          <w:b/>
        </w:rPr>
        <w:t>Gegenlesen der Vertiefungsarbeit</w:t>
      </w:r>
      <w:r w:rsidR="00D112C0">
        <w:rPr>
          <w:rFonts w:asciiTheme="minorHAnsi" w:hAnsiTheme="minorHAnsi"/>
        </w:rPr>
        <w:t>. B</w:t>
      </w:r>
      <w:r w:rsidRPr="00882552">
        <w:rPr>
          <w:rFonts w:asciiTheme="minorHAnsi" w:hAnsiTheme="minorHAnsi"/>
        </w:rPr>
        <w:t xml:space="preserve">ringen Sie es ausgedruckt und ausgefüllt </w:t>
      </w:r>
      <w:r w:rsidR="00E8085E">
        <w:rPr>
          <w:rFonts w:asciiTheme="minorHAnsi" w:hAnsiTheme="minorHAnsi"/>
        </w:rPr>
        <w:t xml:space="preserve">vor den Herbstferien in den </w:t>
      </w:r>
      <w:r w:rsidR="00BA1802">
        <w:rPr>
          <w:rFonts w:asciiTheme="minorHAnsi" w:hAnsiTheme="minorHAnsi"/>
        </w:rPr>
        <w:t>ABU</w:t>
      </w:r>
      <w:r w:rsidR="00E052A9">
        <w:rPr>
          <w:rFonts w:asciiTheme="minorHAnsi" w:hAnsiTheme="minorHAnsi"/>
        </w:rPr>
        <w:t xml:space="preserve"> mit und geben Sie es unaufgefordert der Lehrperson ab.</w:t>
      </w:r>
    </w:p>
    <w:p w14:paraId="00568ECF" w14:textId="77777777" w:rsidR="00393814" w:rsidRPr="00393814" w:rsidRDefault="00393814" w:rsidP="00393814">
      <w:pPr>
        <w:pStyle w:val="ListParagraph"/>
        <w:rPr>
          <w:rFonts w:asciiTheme="minorHAnsi" w:hAnsiTheme="minorHAnsi"/>
        </w:rPr>
      </w:pPr>
    </w:p>
    <w:p w14:paraId="3418B92A" w14:textId="228FDB2E" w:rsidR="00393814" w:rsidRPr="000E13B8" w:rsidRDefault="00393814" w:rsidP="00804A7A">
      <w:pPr>
        <w:pStyle w:val="ListParagraph"/>
        <w:numPr>
          <w:ilvl w:val="0"/>
          <w:numId w:val="37"/>
        </w:numPr>
        <w:tabs>
          <w:tab w:val="right" w:pos="9070"/>
        </w:tabs>
        <w:spacing w:line="360" w:lineRule="auto"/>
        <w:ind w:left="284" w:hanging="284"/>
        <w:rPr>
          <w:rFonts w:asciiTheme="minorHAnsi" w:hAnsiTheme="minorHAnsi"/>
        </w:rPr>
      </w:pPr>
      <w:r w:rsidRPr="000E13B8">
        <w:rPr>
          <w:rFonts w:asciiTheme="minorHAnsi" w:hAnsiTheme="minorHAnsi"/>
        </w:rPr>
        <w:t xml:space="preserve">Lesen Sie die nachfolgenden Informationen zum </w:t>
      </w:r>
      <w:r w:rsidRPr="000E13B8">
        <w:rPr>
          <w:rFonts w:asciiTheme="minorHAnsi" w:hAnsiTheme="minorHAnsi"/>
          <w:b/>
        </w:rPr>
        <w:t>Interview</w:t>
      </w:r>
      <w:r w:rsidRPr="000E13B8">
        <w:rPr>
          <w:rStyle w:val="FootnoteReference"/>
        </w:rPr>
        <w:footnoteReference w:id="1"/>
      </w:r>
      <w:r w:rsidRPr="000E13B8">
        <w:rPr>
          <w:rFonts w:asciiTheme="minorHAnsi" w:hAnsiTheme="minorHAnsi"/>
        </w:rPr>
        <w:t>.</w:t>
      </w:r>
    </w:p>
    <w:p w14:paraId="33845C32" w14:textId="74BBA242" w:rsidR="00393814" w:rsidRDefault="00E50E40" w:rsidP="00393814">
      <w:pPr>
        <w:rPr>
          <w:rFonts w:asciiTheme="minorHAnsi" w:hAnsiTheme="minorHAnsi"/>
        </w:rPr>
      </w:pPr>
      <w:r>
        <w:rPr>
          <w:rFonts w:asciiTheme="minorHAnsi" w:hAnsiTheme="minorHAnsi"/>
          <w:noProof/>
          <w14:ligatures w14:val="none"/>
          <w14:numForm w14:val="default"/>
        </w:rPr>
        <mc:AlternateContent>
          <mc:Choice Requires="wpg">
            <w:drawing>
              <wp:anchor distT="0" distB="0" distL="114300" distR="114300" simplePos="0" relativeHeight="251681280" behindDoc="0" locked="0" layoutInCell="1" allowOverlap="1" wp14:anchorId="5D4CA4C7" wp14:editId="0C5B1F76">
                <wp:simplePos x="0" y="0"/>
                <wp:positionH relativeFrom="column">
                  <wp:posOffset>-112779</wp:posOffset>
                </wp:positionH>
                <wp:positionV relativeFrom="paragraph">
                  <wp:posOffset>402</wp:posOffset>
                </wp:positionV>
                <wp:extent cx="5848508" cy="8699940"/>
                <wp:effectExtent l="0" t="0" r="0" b="6350"/>
                <wp:wrapTight wrapText="bothSides">
                  <wp:wrapPolygon edited="0">
                    <wp:start x="70" y="0"/>
                    <wp:lineTo x="0" y="9886"/>
                    <wp:lineTo x="0" y="12582"/>
                    <wp:lineTo x="5488" y="12865"/>
                    <wp:lineTo x="5488" y="13622"/>
                    <wp:lineTo x="844" y="14001"/>
                    <wp:lineTo x="281" y="14095"/>
                    <wp:lineTo x="281" y="17312"/>
                    <wp:lineTo x="774" y="17406"/>
                    <wp:lineTo x="5488" y="17406"/>
                    <wp:lineTo x="5488" y="21568"/>
                    <wp:lineTo x="21530" y="21568"/>
                    <wp:lineTo x="21530" y="0"/>
                    <wp:lineTo x="70" y="0"/>
                  </wp:wrapPolygon>
                </wp:wrapTight>
                <wp:docPr id="23" name="Gruppieren 23"/>
                <wp:cNvGraphicFramePr/>
                <a:graphic xmlns:a="http://schemas.openxmlformats.org/drawingml/2006/main">
                  <a:graphicData uri="http://schemas.microsoft.com/office/word/2010/wordprocessingGroup">
                    <wpg:wgp>
                      <wpg:cNvGrpSpPr/>
                      <wpg:grpSpPr>
                        <a:xfrm>
                          <a:off x="0" y="0"/>
                          <a:ext cx="5848508" cy="8699940"/>
                          <a:chOff x="0" y="0"/>
                          <a:chExt cx="5848508" cy="8699940"/>
                        </a:xfrm>
                      </wpg:grpSpPr>
                      <pic:pic xmlns:pic="http://schemas.openxmlformats.org/drawingml/2006/picture">
                        <pic:nvPicPr>
                          <pic:cNvPr id="7" name="Grafik 7" descr="Ein Bild, das Text enthält.&#10;&#10;Automatisch generierte Beschreibung"/>
                          <pic:cNvPicPr>
                            <a:picLocks noChangeAspect="1"/>
                          </pic:cNvPicPr>
                        </pic:nvPicPr>
                        <pic:blipFill rotWithShape="1">
                          <a:blip r:embed="rId10" cstate="email">
                            <a:extLst>
                              <a:ext uri="{28A0092B-C50C-407E-A947-70E740481C1C}">
                                <a14:useLocalDpi xmlns:a14="http://schemas.microsoft.com/office/drawing/2010/main"/>
                              </a:ext>
                            </a:extLst>
                          </a:blip>
                          <a:srcRect/>
                          <a:stretch/>
                        </pic:blipFill>
                        <pic:spPr bwMode="auto">
                          <a:xfrm>
                            <a:off x="54321" y="0"/>
                            <a:ext cx="5758815" cy="39541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Grafik 8" descr="Ein Bild, das Tisch enthält.&#10;&#10;Automatisch generierte Beschreibung"/>
                          <pic:cNvPicPr>
                            <a:picLocks noChangeAspect="1"/>
                          </pic:cNvPicPr>
                        </pic:nvPicPr>
                        <pic:blipFill rotWithShape="1">
                          <a:blip r:embed="rId11" cstate="email">
                            <a:extLst>
                              <a:ext uri="{28A0092B-C50C-407E-A947-70E740481C1C}">
                                <a14:useLocalDpi xmlns:a14="http://schemas.microsoft.com/office/drawing/2010/main"/>
                              </a:ext>
                            </a:extLst>
                          </a:blip>
                          <a:srcRect/>
                          <a:stretch/>
                        </pic:blipFill>
                        <pic:spPr bwMode="auto">
                          <a:xfrm>
                            <a:off x="0" y="4001632"/>
                            <a:ext cx="1623695" cy="10572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Grafik 18" descr="Ein Bild, das Tisch enthält.&#10;&#10;Automatisch generierte Beschreibung"/>
                          <pic:cNvPicPr>
                            <a:picLocks noChangeAspect="1"/>
                          </pic:cNvPicPr>
                        </pic:nvPicPr>
                        <pic:blipFill rotWithShape="1">
                          <a:blip r:embed="rId12" cstate="email">
                            <a:extLst>
                              <a:ext uri="{28A0092B-C50C-407E-A947-70E740481C1C}">
                                <a14:useLocalDpi xmlns:a14="http://schemas.microsoft.com/office/drawing/2010/main"/>
                              </a:ext>
                            </a:extLst>
                          </a:blip>
                          <a:srcRect/>
                          <a:stretch/>
                        </pic:blipFill>
                        <pic:spPr bwMode="auto">
                          <a:xfrm>
                            <a:off x="1520983" y="3956365"/>
                            <a:ext cx="4284980" cy="1774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Grafik 20" descr="Ein Bild, das Tisch enthält.&#10;&#10;Automatisch generierte Beschreibung"/>
                          <pic:cNvPicPr>
                            <a:picLocks noChangeAspect="1"/>
                          </pic:cNvPicPr>
                        </pic:nvPicPr>
                        <pic:blipFill rotWithShape="1">
                          <a:blip r:embed="rId13" cstate="email">
                            <a:extLst>
                              <a:ext uri="{28A0092B-C50C-407E-A947-70E740481C1C}">
                                <a14:useLocalDpi xmlns:a14="http://schemas.microsoft.com/office/drawing/2010/main"/>
                              </a:ext>
                            </a:extLst>
                          </a:blip>
                          <a:srcRect/>
                          <a:stretch/>
                        </pic:blipFill>
                        <pic:spPr bwMode="auto">
                          <a:xfrm>
                            <a:off x="1520983" y="5721790"/>
                            <a:ext cx="4327525" cy="2978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Grafik 22" descr="Ein Bild, das Tisch enthält.&#10;&#10;Automatisch generierte Beschreibung"/>
                          <pic:cNvPicPr>
                            <a:picLocks noChangeAspect="1"/>
                          </pic:cNvPicPr>
                        </pic:nvPicPr>
                        <pic:blipFill rotWithShape="1">
                          <a:blip r:embed="rId14" cstate="email">
                            <a:extLst>
                              <a:ext uri="{28A0092B-C50C-407E-A947-70E740481C1C}">
                                <a14:useLocalDpi xmlns:a14="http://schemas.microsoft.com/office/drawing/2010/main"/>
                              </a:ext>
                            </a:extLst>
                          </a:blip>
                          <a:srcRect/>
                          <a:stretch/>
                        </pic:blipFill>
                        <pic:spPr bwMode="auto">
                          <a:xfrm>
                            <a:off x="108642" y="5685577"/>
                            <a:ext cx="1413510" cy="13036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E004CE9" id="Gruppieren 23" o:spid="_x0000_s1026" style="position:absolute;margin-left:-8.9pt;margin-top:.05pt;width:460.5pt;height:685.05pt;z-index:251681280" coordsize="58485,86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 o:spid="_x0000_s1027" type="#_x0000_t75" alt="Ein Bild, das Text enthält.&#10;&#10;Automatisch generierte Beschreibung" style="position:absolute;left:543;width:57588;height:39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">
                  <v:imagedata r:id="rId15" o:title="Ein Bild, das Text enthält"/>
                </v:shape>
                <v:shape id="Grafik 8" o:spid="_x0000_s1028" type="#_x0000_t75" alt="Ein Bild, das Tisch enthält.&#10;&#10;Automatisch generierte Beschreibung" style="position:absolute;top:40016;width:16236;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">
                  <v:imagedata r:id="rId16" o:title="Ein Bild, das Tisch enthält"/>
                </v:shape>
                <v:shape id="Grafik 18" o:spid="_x0000_s1029" type="#_x0000_t75" alt="Ein Bild, das Tisch enthält.&#10;&#10;Automatisch generierte Beschreibung" style="position:absolute;left:15209;top:39563;width:42850;height:17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">
                  <v:imagedata r:id="rId17" o:title="Ein Bild, das Tisch enthält"/>
                </v:shape>
                <v:shape id="Grafik 20" o:spid="_x0000_s1030" type="#_x0000_t75" alt="Ein Bild, das Tisch enthält.&#10;&#10;Automatisch generierte Beschreibung" style="position:absolute;left:15209;top:57217;width:43276;height:29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">
                  <v:imagedata r:id="rId18" o:title="Ein Bild, das Tisch enthält"/>
                </v:shape>
                <v:shape id="Grafik 22" o:spid="_x0000_s1031" type="#_x0000_t75" alt="Ein Bild, das Tisch enthält.&#10;&#10;Automatisch generierte Beschreibung" style="position:absolute;left:1086;top:56855;width:14135;height:1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">
                  <v:imagedata r:id="rId19" o:title="Ein Bild, das Tisch enthält"/>
                </v:shape>
                <w10:wrap type="tight"/>
              </v:group>
            </w:pict>
          </mc:Fallback>
        </mc:AlternateContent>
      </w:r>
      <w:r w:rsidR="00393814">
        <w:rPr>
          <w:rFonts w:asciiTheme="minorHAnsi" w:hAnsiTheme="minorHAnsi"/>
        </w:rPr>
        <w:br w:type="page"/>
      </w:r>
    </w:p>
    <w:p w14:paraId="77D1BF21" w14:textId="05EA5E56" w:rsidR="00393814" w:rsidRDefault="00E50E40" w:rsidP="00393814">
      <w:pPr>
        <w:rPr>
          <w:rFonts w:asciiTheme="minorHAnsi" w:hAnsiTheme="minorHAnsi"/>
        </w:rPr>
      </w:pPr>
      <w:r>
        <w:rPr>
          <w:noProof/>
          <w14:ligatures w14:val="none"/>
          <w14:numForm w14:val="default"/>
        </w:rPr>
        <w:drawing>
          <wp:anchor distT="0" distB="0" distL="114300" distR="114300" simplePos="0" relativeHeight="251664896" behindDoc="0" locked="0" layoutInCell="1" allowOverlap="1" wp14:anchorId="50DC5A4F" wp14:editId="551C3A4D">
            <wp:simplePos x="0" y="0"/>
            <wp:positionH relativeFrom="margin">
              <wp:posOffset>68184</wp:posOffset>
            </wp:positionH>
            <wp:positionV relativeFrom="paragraph">
              <wp:posOffset>302</wp:posOffset>
            </wp:positionV>
            <wp:extent cx="5759450" cy="3261360"/>
            <wp:effectExtent l="0" t="0" r="0" b="0"/>
            <wp:wrapTight wrapText="bothSides">
              <wp:wrapPolygon edited="0">
                <wp:start x="0" y="0"/>
                <wp:lineTo x="0" y="21449"/>
                <wp:lineTo x="21505" y="21449"/>
                <wp:lineTo x="21505" y="0"/>
                <wp:lineTo x="0" y="0"/>
              </wp:wrapPolygon>
            </wp:wrapTight>
            <wp:docPr id="4" name="Grafik 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isch enthält.&#10;&#10;Automatisch generierte Beschreibung"/>
                    <pic:cNvPicPr/>
                  </pic:nvPicPr>
                  <pic:blipFill rotWithShape="1">
                    <a:blip r:embed="rId20" cstate="email">
                      <a:extLst>
                        <a:ext uri="{28A0092B-C50C-407E-A947-70E740481C1C}">
                          <a14:useLocalDpi xmlns:a14="http://schemas.microsoft.com/office/drawing/2010/main"/>
                        </a:ext>
                      </a:extLst>
                    </a:blip>
                    <a:srcRect b="-2"/>
                    <a:stretch/>
                  </pic:blipFill>
                  <pic:spPr bwMode="auto">
                    <a:xfrm>
                      <a:off x="0" y="0"/>
                      <a:ext cx="5759450" cy="3261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382E57" w14:textId="28E5D524" w:rsidR="00393814" w:rsidRPr="000E13B8" w:rsidRDefault="00D96EF8" w:rsidP="00894698">
      <w:pPr>
        <w:pStyle w:val="ListParagraph"/>
        <w:numPr>
          <w:ilvl w:val="0"/>
          <w:numId w:val="37"/>
        </w:numPr>
        <w:tabs>
          <w:tab w:val="right" w:pos="9070"/>
        </w:tabs>
        <w:spacing w:line="360" w:lineRule="auto"/>
        <w:ind w:left="426" w:hanging="426"/>
        <w:rPr>
          <w:rFonts w:asciiTheme="minorHAnsi" w:hAnsiTheme="minorHAnsi"/>
        </w:rPr>
      </w:pPr>
      <w:r w:rsidRPr="000E13B8">
        <w:rPr>
          <w:rFonts w:asciiTheme="minorHAnsi" w:hAnsiTheme="minorHAnsi"/>
        </w:rPr>
        <w:t xml:space="preserve">Aus </w:t>
      </w:r>
      <w:r w:rsidR="004C461B" w:rsidRPr="000E13B8">
        <w:rPr>
          <w:rFonts w:asciiTheme="minorHAnsi" w:hAnsiTheme="minorHAnsi"/>
        </w:rPr>
        <w:t>Erfahrung</w:t>
      </w:r>
      <w:r w:rsidRPr="000E13B8">
        <w:rPr>
          <w:rFonts w:asciiTheme="minorHAnsi" w:hAnsiTheme="minorHAnsi"/>
        </w:rPr>
        <w:t xml:space="preserve"> sollte das </w:t>
      </w:r>
      <w:r w:rsidRPr="000E13B8">
        <w:rPr>
          <w:rFonts w:asciiTheme="minorHAnsi" w:hAnsiTheme="minorHAnsi"/>
          <w:b/>
          <w:bCs/>
        </w:rPr>
        <w:t>Interview</w:t>
      </w:r>
      <w:r w:rsidRPr="000E13B8">
        <w:rPr>
          <w:rFonts w:asciiTheme="minorHAnsi" w:hAnsiTheme="minorHAnsi"/>
        </w:rPr>
        <w:t xml:space="preserve"> so früh wie möglich terminiert werden, um für den restlichen Teil der Arbeit möglichst viel daraus ziehen zu können. Es empfiehlt sich daher </w:t>
      </w:r>
      <w:r w:rsidR="004C461B" w:rsidRPr="000E13B8">
        <w:rPr>
          <w:rFonts w:asciiTheme="minorHAnsi" w:hAnsiTheme="minorHAnsi"/>
        </w:rPr>
        <w:t>den Interview</w:t>
      </w:r>
      <w:r w:rsidR="00F772A1" w:rsidRPr="000E13B8">
        <w:rPr>
          <w:rFonts w:asciiTheme="minorHAnsi" w:hAnsiTheme="minorHAnsi"/>
        </w:rPr>
        <w:t>-T</w:t>
      </w:r>
      <w:r w:rsidR="004C461B" w:rsidRPr="000E13B8">
        <w:rPr>
          <w:rFonts w:asciiTheme="minorHAnsi" w:hAnsiTheme="minorHAnsi"/>
        </w:rPr>
        <w:t xml:space="preserve">ermin </w:t>
      </w:r>
      <w:r w:rsidR="00594E7D" w:rsidRPr="000E13B8">
        <w:rPr>
          <w:rFonts w:asciiTheme="minorHAnsi" w:hAnsiTheme="minorHAnsi"/>
        </w:rPr>
        <w:t xml:space="preserve">zu </w:t>
      </w:r>
      <w:r w:rsidR="00D82794" w:rsidRPr="000E13B8">
        <w:rPr>
          <w:rFonts w:asciiTheme="minorHAnsi" w:hAnsiTheme="minorHAnsi"/>
        </w:rPr>
        <w:t>organisieren,</w:t>
      </w:r>
      <w:r w:rsidR="00594E7D" w:rsidRPr="000E13B8">
        <w:rPr>
          <w:rFonts w:asciiTheme="minorHAnsi" w:hAnsiTheme="minorHAnsi"/>
        </w:rPr>
        <w:t xml:space="preserve"> sobald der Projektbeschrieb mit der Lehrperson besprochen wurde.</w:t>
      </w:r>
    </w:p>
    <w:p w14:paraId="78793F5D" w14:textId="75F216E5" w:rsidR="00D82794" w:rsidRPr="000E13B8" w:rsidRDefault="00D82794" w:rsidP="00D82794">
      <w:pPr>
        <w:pStyle w:val="ListParagraph"/>
        <w:tabs>
          <w:tab w:val="right" w:pos="9070"/>
        </w:tabs>
        <w:spacing w:line="360" w:lineRule="auto"/>
        <w:ind w:left="426"/>
        <w:rPr>
          <w:rFonts w:asciiTheme="minorHAnsi" w:hAnsiTheme="minorHAnsi"/>
        </w:rPr>
      </w:pPr>
    </w:p>
    <w:p w14:paraId="4BB01866" w14:textId="24CEE0A0" w:rsidR="00D82794" w:rsidRPr="000E13B8" w:rsidRDefault="00D82794" w:rsidP="00894698">
      <w:pPr>
        <w:pStyle w:val="ListParagraph"/>
        <w:numPr>
          <w:ilvl w:val="0"/>
          <w:numId w:val="37"/>
        </w:numPr>
        <w:tabs>
          <w:tab w:val="right" w:pos="9070"/>
        </w:tabs>
        <w:spacing w:line="360" w:lineRule="auto"/>
        <w:ind w:left="426" w:hanging="426"/>
        <w:rPr>
          <w:rFonts w:asciiTheme="minorHAnsi" w:hAnsiTheme="minorHAnsi"/>
        </w:rPr>
      </w:pPr>
      <w:r w:rsidRPr="000E13B8">
        <w:rPr>
          <w:rFonts w:asciiTheme="minorHAnsi" w:hAnsiTheme="minorHAnsi"/>
        </w:rPr>
        <w:t xml:space="preserve">Erstellen Sie nun Ihren persönlichen </w:t>
      </w:r>
      <w:r w:rsidRPr="000E13B8">
        <w:rPr>
          <w:rFonts w:asciiTheme="minorHAnsi" w:hAnsiTheme="minorHAnsi"/>
          <w:b/>
          <w:bCs/>
        </w:rPr>
        <w:t>Arbeitsplan</w:t>
      </w:r>
      <w:r w:rsidRPr="000E13B8">
        <w:rPr>
          <w:rFonts w:asciiTheme="minorHAnsi" w:hAnsiTheme="minorHAnsi"/>
        </w:rPr>
        <w:t xml:space="preserve"> für die VA-Zeit. In diesem müssen die einzelnen Wochen und die Zwischenbesprechungen als zwei Meilensteine klar ersichtlich und messbar geplant werden. Verwenden Sie hierzu die auf Teams zur Verfügung gestellte Vorlage, entnehmen Sie die nötigen Daten diesem Dossier (sie können die heute gestartete Planungsphase miteinbeziehen oder auch nur die effektiven Wochen zwischen Herbst- und Winterferien)</w:t>
      </w:r>
    </w:p>
    <w:p w14:paraId="234FEA62" w14:textId="352B7FC6" w:rsidR="00A21EC7" w:rsidRPr="00150ACB" w:rsidRDefault="00A21EC7" w:rsidP="00150ACB">
      <w:pPr>
        <w:spacing w:line="360" w:lineRule="auto"/>
        <w:rPr>
          <w:rFonts w:asciiTheme="minorHAnsi" w:hAnsiTheme="minorHAnsi"/>
        </w:rPr>
      </w:pPr>
    </w:p>
    <w:p w14:paraId="234FEA63" w14:textId="77E2EF1E" w:rsidR="003237BE" w:rsidRPr="003237BE" w:rsidRDefault="002274A3" w:rsidP="00894698">
      <w:pPr>
        <w:pStyle w:val="ListParagraph"/>
        <w:numPr>
          <w:ilvl w:val="0"/>
          <w:numId w:val="37"/>
        </w:numPr>
        <w:tabs>
          <w:tab w:val="right" w:pos="9070"/>
        </w:tabs>
        <w:spacing w:line="360" w:lineRule="auto"/>
        <w:ind w:left="426" w:hanging="426"/>
        <w:rPr>
          <w:rFonts w:asciiTheme="minorHAnsi" w:hAnsiTheme="minorHAnsi"/>
        </w:rPr>
      </w:pPr>
      <w:r w:rsidRPr="000656BA">
        <w:rPr>
          <w:rFonts w:asciiTheme="minorHAnsi" w:hAnsiTheme="minorHAnsi"/>
        </w:rPr>
        <w:t>Erstellen Si</w:t>
      </w:r>
      <w:r w:rsidR="00637D25">
        <w:rPr>
          <w:rFonts w:asciiTheme="minorHAnsi" w:hAnsiTheme="minorHAnsi"/>
        </w:rPr>
        <w:t>e das Word Dokument für Ihre VA.</w:t>
      </w:r>
      <w:r w:rsidR="00882552">
        <w:rPr>
          <w:rFonts w:asciiTheme="minorHAnsi" w:hAnsiTheme="minorHAnsi"/>
        </w:rPr>
        <w:t xml:space="preserve"> Nutzen Sie die </w:t>
      </w:r>
      <w:r w:rsidR="003237BE">
        <w:rPr>
          <w:rFonts w:asciiTheme="minorHAnsi" w:hAnsiTheme="minorHAnsi"/>
        </w:rPr>
        <w:t xml:space="preserve">nachfolgenden Beispiele </w:t>
      </w:r>
      <w:r w:rsidR="00882552" w:rsidRPr="00A71CB4">
        <w:rPr>
          <w:rFonts w:asciiTheme="minorHAnsi" w:hAnsiTheme="minorHAnsi"/>
          <w:b/>
        </w:rPr>
        <w:t>Möglicher Aufbau der Vertiefungsarbeit</w:t>
      </w:r>
      <w:r w:rsidR="00882552">
        <w:rPr>
          <w:rFonts w:asciiTheme="minorHAnsi" w:hAnsiTheme="minorHAnsi"/>
        </w:rPr>
        <w:t xml:space="preserve"> und </w:t>
      </w:r>
      <w:r w:rsidR="00882552" w:rsidRPr="00A71CB4">
        <w:rPr>
          <w:rFonts w:asciiTheme="minorHAnsi" w:hAnsiTheme="minorHAnsi"/>
          <w:b/>
        </w:rPr>
        <w:t>Möglicher Aufbau der Begleitdokumentation (Werk)</w:t>
      </w:r>
      <w:r w:rsidR="00882552">
        <w:rPr>
          <w:rFonts w:asciiTheme="minorHAnsi" w:hAnsiTheme="minorHAnsi"/>
        </w:rPr>
        <w:t xml:space="preserve"> als Hilfestellung.</w:t>
      </w:r>
      <w:r w:rsidR="003237BE">
        <w:rPr>
          <w:rFonts w:asciiTheme="minorHAnsi" w:hAnsiTheme="minorHAnsi"/>
        </w:rPr>
        <w:br/>
      </w:r>
      <w:r w:rsidR="003237BE" w:rsidRPr="00A21EC7">
        <w:rPr>
          <w:rFonts w:asciiTheme="minorHAnsi" w:hAnsiTheme="minorHAnsi"/>
        </w:rPr>
        <w:t>Falls Sie noch weitere Anregungen brauchen, dürfen Sie gerne die von der Lehrperson zur Verfügung gestellten Vertiefungsarbeiten aus den letzten Jahren anschauen.</w:t>
      </w:r>
      <w:r w:rsidR="003237BE" w:rsidRPr="003237BE">
        <w:rPr>
          <w:rFonts w:asciiTheme="minorHAnsi" w:hAnsiTheme="minorHAnsi"/>
          <w:color w:val="FF0000"/>
        </w:rPr>
        <w:br w:type="page"/>
      </w:r>
    </w:p>
    <w:p w14:paraId="234FEA64" w14:textId="77777777" w:rsidR="003237BE" w:rsidRDefault="003237BE" w:rsidP="003237BE">
      <w:pPr>
        <w:pStyle w:val="Heading3"/>
      </w:pPr>
      <w:r>
        <w:t>Möglicher Aufbau der Vertiefungsarbeit</w:t>
      </w:r>
    </w:p>
    <w:p w14:paraId="234FEA65" w14:textId="77777777" w:rsidR="003237BE" w:rsidRDefault="003237BE" w:rsidP="003237BE">
      <w:pPr>
        <w:ind w:left="1985" w:hanging="1985"/>
        <w:rPr>
          <w:kern w:val="0"/>
          <w14:ligatures w14:val="none"/>
          <w14:numForm w14:val="default"/>
        </w:rPr>
      </w:pPr>
      <w:r>
        <w:rPr>
          <w:b/>
        </w:rPr>
        <w:t>Titelseite</w:t>
      </w:r>
      <w:r>
        <w:rPr>
          <w:b/>
        </w:rPr>
        <w:tab/>
      </w:r>
      <w:r>
        <w:t>- Thema</w:t>
      </w:r>
      <w:r>
        <w:br/>
        <w:t>- Ein Titelbild</w:t>
      </w:r>
      <w:r>
        <w:br/>
        <w:t>- Vertiefungsarbeit</w:t>
      </w:r>
      <w:r>
        <w:br/>
        <w:t>- Vorname Name</w:t>
      </w:r>
      <w:r>
        <w:br/>
        <w:t>- Schule, Abteilung, Klasse</w:t>
      </w:r>
      <w:r>
        <w:br/>
        <w:t>- Abgabedatum</w:t>
      </w:r>
      <w:r>
        <w:br/>
      </w:r>
    </w:p>
    <w:p w14:paraId="234FEA66" w14:textId="77777777" w:rsidR="003237BE" w:rsidRDefault="003237BE" w:rsidP="003237BE">
      <w:pPr>
        <w:ind w:left="1985" w:hanging="1985"/>
      </w:pPr>
      <w:r>
        <w:rPr>
          <w:b/>
        </w:rPr>
        <w:t>Inhaltsverzeichnis</w:t>
      </w:r>
      <w:r>
        <w:rPr>
          <w:b/>
        </w:rPr>
        <w:tab/>
      </w:r>
      <w:r>
        <w:t>- Kapitel und Unterkapitel</w:t>
      </w:r>
    </w:p>
    <w:p w14:paraId="234FEA67" w14:textId="77777777" w:rsidR="003237BE" w:rsidRDefault="003237BE" w:rsidP="003237BE">
      <w:pPr>
        <w:ind w:left="1985" w:hanging="1985"/>
      </w:pPr>
      <w:r>
        <w:rPr>
          <w:b/>
        </w:rPr>
        <w:t>(automatisch)</w:t>
      </w:r>
      <w:r>
        <w:rPr>
          <w:b/>
        </w:rPr>
        <w:tab/>
      </w:r>
      <w:r>
        <w:t>- Seitenzahlen (beginnend mit 1 nach dem Inhaltsverzeichnis)</w:t>
      </w:r>
    </w:p>
    <w:p w14:paraId="234FEA68" w14:textId="77777777" w:rsidR="003237BE" w:rsidRDefault="003237BE" w:rsidP="003237BE">
      <w:pPr>
        <w:ind w:left="1985" w:hanging="1985"/>
        <w:rPr>
          <w:b/>
        </w:rPr>
      </w:pPr>
    </w:p>
    <w:p w14:paraId="234FEA69" w14:textId="77777777" w:rsidR="003237BE" w:rsidRDefault="003237BE" w:rsidP="003237BE">
      <w:pPr>
        <w:ind w:left="1985" w:hanging="1985"/>
      </w:pPr>
      <w:r>
        <w:rPr>
          <w:b/>
        </w:rPr>
        <w:t>Einleitung</w:t>
      </w:r>
      <w:r>
        <w:rPr>
          <w:b/>
        </w:rPr>
        <w:tab/>
      </w:r>
      <w:r>
        <w:t>- Einleitende Sätze</w:t>
      </w:r>
      <w:r>
        <w:br/>
        <w:t>- Fragestellung(en) (was wird untersucht?)</w:t>
      </w:r>
      <w:r>
        <w:br/>
        <w:t xml:space="preserve">- Gründe für die Auswahl, mit persönlichem Bezug </w:t>
      </w:r>
      <w:r>
        <w:br/>
        <w:t xml:space="preserve">  (warum wird es untersucht?)</w:t>
      </w:r>
      <w:r>
        <w:br/>
        <w:t>- Verwendete Methoden (wie wurde vorgegangen?)</w:t>
      </w:r>
    </w:p>
    <w:p w14:paraId="234FEA6A" w14:textId="77777777" w:rsidR="003237BE" w:rsidRDefault="003237BE" w:rsidP="003237BE">
      <w:pPr>
        <w:ind w:left="1985" w:hanging="1985"/>
        <w:rPr>
          <w:b/>
        </w:rPr>
      </w:pPr>
    </w:p>
    <w:p w14:paraId="234FEA6B" w14:textId="77777777" w:rsidR="003237BE" w:rsidRDefault="003237BE" w:rsidP="003237BE">
      <w:pPr>
        <w:ind w:left="1985" w:hanging="1985"/>
      </w:pPr>
      <w:r>
        <w:rPr>
          <w:b/>
        </w:rPr>
        <w:t>Literaturteil</w:t>
      </w:r>
      <w:r>
        <w:rPr>
          <w:b/>
        </w:rPr>
        <w:tab/>
      </w:r>
      <w:r>
        <w:t xml:space="preserve">- Fragen beantworten, welche Sie in der Einleitung </w:t>
      </w:r>
      <w:proofErr w:type="gramStart"/>
      <w:r>
        <w:t>erwähnten</w:t>
      </w:r>
      <w:proofErr w:type="gramEnd"/>
      <w:r>
        <w:br/>
        <w:t>- Verschiedene Quellen müssen miteinander verknüpft werden</w:t>
      </w:r>
      <w:r>
        <w:br/>
        <w:t>- Mind. zwei Buchquellen wurden für den Text herangezogen</w:t>
      </w:r>
    </w:p>
    <w:p w14:paraId="234FEA6C" w14:textId="77777777" w:rsidR="003237BE" w:rsidRDefault="003237BE" w:rsidP="003237BE">
      <w:pPr>
        <w:ind w:left="1985" w:hanging="1985"/>
        <w:rPr>
          <w:b/>
        </w:rPr>
      </w:pPr>
    </w:p>
    <w:p w14:paraId="234FEA6D" w14:textId="77777777" w:rsidR="003237BE" w:rsidRDefault="003237BE" w:rsidP="003237BE">
      <w:pPr>
        <w:ind w:left="1985" w:hanging="1985"/>
        <w:rPr>
          <w:b/>
        </w:rPr>
      </w:pPr>
      <w:r>
        <w:rPr>
          <w:b/>
        </w:rPr>
        <w:t>Interview</w:t>
      </w:r>
      <w:r>
        <w:rPr>
          <w:b/>
        </w:rPr>
        <w:tab/>
      </w:r>
      <w:r>
        <w:t>- Interviewpartner ist mit Ihnen nicht blutsverwandt</w:t>
      </w:r>
      <w:r>
        <w:br/>
        <w:t>- Interviewpartner kurz vorstellen</w:t>
      </w:r>
      <w:r>
        <w:br/>
        <w:t>- Relevante Fragen und Antworten wiedergeben</w:t>
      </w:r>
    </w:p>
    <w:p w14:paraId="234FEA6E" w14:textId="77777777" w:rsidR="003237BE" w:rsidRDefault="003237BE" w:rsidP="003237BE">
      <w:pPr>
        <w:ind w:left="1985" w:hanging="1985"/>
        <w:rPr>
          <w:b/>
        </w:rPr>
      </w:pPr>
    </w:p>
    <w:p w14:paraId="234FEA6F" w14:textId="77777777" w:rsidR="003237BE" w:rsidRDefault="003237BE" w:rsidP="003237BE">
      <w:pPr>
        <w:ind w:left="1985" w:hanging="1985"/>
      </w:pPr>
      <w:r>
        <w:rPr>
          <w:b/>
        </w:rPr>
        <w:t xml:space="preserve">Selbstständiger Teil </w:t>
      </w:r>
      <w:r>
        <w:rPr>
          <w:b/>
        </w:rPr>
        <w:tab/>
      </w:r>
      <w:r>
        <w:t>- Selbstversuch / Umfrage / …</w:t>
      </w:r>
    </w:p>
    <w:p w14:paraId="234FEA70" w14:textId="77777777" w:rsidR="003237BE" w:rsidRDefault="003237BE" w:rsidP="003237BE">
      <w:pPr>
        <w:ind w:left="1985" w:hanging="1985"/>
        <w:rPr>
          <w:b/>
        </w:rPr>
      </w:pPr>
    </w:p>
    <w:p w14:paraId="234FEA71" w14:textId="77777777" w:rsidR="003237BE" w:rsidRDefault="003237BE" w:rsidP="003237BE">
      <w:pPr>
        <w:ind w:left="1985" w:hanging="1985"/>
      </w:pPr>
      <w:r>
        <w:rPr>
          <w:b/>
        </w:rPr>
        <w:t>Fazit</w:t>
      </w:r>
      <w:r>
        <w:rPr>
          <w:b/>
        </w:rPr>
        <w:tab/>
      </w:r>
      <w:r>
        <w:t>- Im Schlussteil bringen Sie inhaltlich nichts Neues mehr</w:t>
      </w:r>
      <w:r>
        <w:br/>
        <w:t>- Zusammenfassung: gewonnenen Antworten auf die Fragestellung(en)</w:t>
      </w:r>
      <w:r>
        <w:br/>
        <w:t>- Rückblick: persönlich gewonnene Erkenntnisse</w:t>
      </w:r>
    </w:p>
    <w:p w14:paraId="234FEA72" w14:textId="77777777" w:rsidR="003237BE" w:rsidRDefault="003237BE" w:rsidP="003237BE">
      <w:pPr>
        <w:ind w:left="1985" w:hanging="1985"/>
      </w:pPr>
    </w:p>
    <w:p w14:paraId="234FEA73" w14:textId="77777777" w:rsidR="003237BE" w:rsidRDefault="003237BE" w:rsidP="003237BE">
      <w:pPr>
        <w:ind w:left="1985" w:hanging="1985"/>
      </w:pPr>
      <w:r>
        <w:rPr>
          <w:b/>
        </w:rPr>
        <w:t>Quellenverzeichnis</w:t>
      </w:r>
      <w:r>
        <w:tab/>
        <w:t>- Literatur: genaue Angaben, welche das Auffinden des Buches,</w:t>
      </w:r>
      <w:r>
        <w:br/>
        <w:t xml:space="preserve">  der Zeitungen, Dokumentarfilme oder der Internet-Seiten ermöglichen</w:t>
      </w:r>
      <w:r>
        <w:br/>
        <w:t>- Interviewpartner: Adresse und Telefon</w:t>
      </w:r>
      <w:r>
        <w:br/>
        <w:t>- Abbildungsverzeichnis</w:t>
      </w:r>
      <w:r w:rsidR="00734057">
        <w:br/>
      </w:r>
      <w:r w:rsidR="00734057">
        <w:sym w:font="Wingdings" w:char="F0E0"/>
      </w:r>
      <w:r w:rsidR="00734057">
        <w:t xml:space="preserve"> </w:t>
      </w:r>
      <w:proofErr w:type="gramStart"/>
      <w:r w:rsidR="00734057">
        <w:t>Siehe</w:t>
      </w:r>
      <w:proofErr w:type="gramEnd"/>
      <w:r w:rsidR="00734057">
        <w:t xml:space="preserve"> Abschnitt Quellenverzeichnis in diesem Dossier</w:t>
      </w:r>
    </w:p>
    <w:p w14:paraId="234FEA74" w14:textId="77777777" w:rsidR="003237BE" w:rsidRDefault="003237BE" w:rsidP="003237BE">
      <w:pPr>
        <w:ind w:left="1985" w:hanging="1985"/>
      </w:pPr>
    </w:p>
    <w:p w14:paraId="234FEA75" w14:textId="77777777" w:rsidR="003237BE" w:rsidRDefault="003237BE" w:rsidP="003237BE">
      <w:pPr>
        <w:ind w:left="1985" w:hanging="1985"/>
      </w:pPr>
      <w:r>
        <w:rPr>
          <w:b/>
        </w:rPr>
        <w:t>Anhang</w:t>
      </w:r>
      <w:r>
        <w:tab/>
        <w:t>- Projektbeschrieb unterschrieben</w:t>
      </w:r>
      <w:r>
        <w:br/>
        <w:t>- Arbeitsjournal unterschrieben</w:t>
      </w:r>
      <w:r>
        <w:br/>
        <w:t>- Selbstständigkeitserklärung unterschrieben</w:t>
      </w:r>
      <w:r>
        <w:br/>
        <w:t>- Kontaktdaten Interviewpartner (Telefonnummer und E-Mailadresse)</w:t>
      </w:r>
    </w:p>
    <w:p w14:paraId="234FEA76" w14:textId="77777777" w:rsidR="003237BE" w:rsidRDefault="003237BE" w:rsidP="003237BE">
      <w:pPr>
        <w:rPr>
          <w:rFonts w:ascii="HelveticaNeueLT Pro 95 Blk" w:hAnsi="HelveticaNeueLT Pro 95 Blk"/>
        </w:rPr>
      </w:pPr>
      <w:r>
        <w:br w:type="page"/>
      </w:r>
    </w:p>
    <w:p w14:paraId="234FEA77" w14:textId="77777777" w:rsidR="003237BE" w:rsidRPr="009006BD" w:rsidRDefault="003237BE" w:rsidP="003237BE">
      <w:pPr>
        <w:pStyle w:val="Heading3"/>
      </w:pPr>
      <w:r>
        <w:t xml:space="preserve">Möglicher </w:t>
      </w:r>
      <w:r w:rsidRPr="009006BD">
        <w:t>Aufbau der Begleitdokumentation (Werk)</w:t>
      </w:r>
    </w:p>
    <w:p w14:paraId="234FEA78" w14:textId="77777777" w:rsidR="003237BE" w:rsidRDefault="003237BE" w:rsidP="003237BE">
      <w:pPr>
        <w:ind w:left="1985" w:hanging="1985"/>
        <w:rPr>
          <w:sz w:val="21"/>
        </w:rPr>
      </w:pPr>
      <w:r>
        <w:rPr>
          <w:b/>
        </w:rPr>
        <w:t>Titelseite</w:t>
      </w:r>
      <w:r>
        <w:rPr>
          <w:b/>
        </w:rPr>
        <w:tab/>
      </w:r>
      <w:r>
        <w:t>- Thema</w:t>
      </w:r>
      <w:r>
        <w:br/>
        <w:t>- Ein Titelbild</w:t>
      </w:r>
      <w:r>
        <w:br/>
        <w:t>- Vertiefungsarbeit</w:t>
      </w:r>
      <w:r>
        <w:br/>
        <w:t>- Vorname Name</w:t>
      </w:r>
      <w:r>
        <w:br/>
        <w:t>- Schule, Abteilung, Klasse</w:t>
      </w:r>
      <w:r>
        <w:br/>
        <w:t>- Abgabedatum</w:t>
      </w:r>
      <w:r>
        <w:br/>
      </w:r>
    </w:p>
    <w:p w14:paraId="234FEA79" w14:textId="77777777" w:rsidR="003237BE" w:rsidRDefault="003237BE" w:rsidP="003237BE">
      <w:pPr>
        <w:ind w:left="1985" w:hanging="1985"/>
      </w:pPr>
      <w:r>
        <w:rPr>
          <w:b/>
        </w:rPr>
        <w:t>Inhaltsverzeichnis</w:t>
      </w:r>
      <w:r>
        <w:rPr>
          <w:b/>
        </w:rPr>
        <w:tab/>
      </w:r>
      <w:r>
        <w:t>- Kapitel und Unterkapitel</w:t>
      </w:r>
    </w:p>
    <w:p w14:paraId="234FEA7A" w14:textId="77777777" w:rsidR="003237BE" w:rsidRDefault="003237BE" w:rsidP="003237BE">
      <w:pPr>
        <w:ind w:left="1985" w:hanging="1985"/>
      </w:pPr>
      <w:r>
        <w:rPr>
          <w:b/>
        </w:rPr>
        <w:t>(automatisch)</w:t>
      </w:r>
      <w:r>
        <w:rPr>
          <w:b/>
        </w:rPr>
        <w:tab/>
      </w:r>
      <w:r>
        <w:t>- Seitenzahlen (beginnend mit 1 nach dem Inhaltsverzeichnis)</w:t>
      </w:r>
    </w:p>
    <w:p w14:paraId="234FEA7B" w14:textId="77777777" w:rsidR="003237BE" w:rsidRDefault="003237BE" w:rsidP="003237BE">
      <w:pPr>
        <w:ind w:left="1985" w:hanging="1985"/>
        <w:rPr>
          <w:b/>
        </w:rPr>
      </w:pPr>
    </w:p>
    <w:p w14:paraId="234FEA7C" w14:textId="77777777" w:rsidR="003237BE" w:rsidRDefault="003237BE" w:rsidP="003237BE">
      <w:pPr>
        <w:ind w:left="1985" w:hanging="1985"/>
      </w:pPr>
      <w:r>
        <w:rPr>
          <w:b/>
        </w:rPr>
        <w:t>Einleitung</w:t>
      </w:r>
      <w:r>
        <w:rPr>
          <w:b/>
        </w:rPr>
        <w:tab/>
      </w:r>
      <w:r>
        <w:t>- Einleitende Sätze</w:t>
      </w:r>
      <w:r>
        <w:br/>
        <w:t>- Fragestellung(en) (was wird erstellt?)</w:t>
      </w:r>
      <w:r>
        <w:br/>
        <w:t>- Gründe für die Auswahl, mit persönlichem Bezug (warum ein Werk?)</w:t>
      </w:r>
      <w:r>
        <w:br/>
        <w:t>- Verwendete Methoden (wie wurde vorgegangen?)</w:t>
      </w:r>
    </w:p>
    <w:p w14:paraId="234FEA7D" w14:textId="77777777" w:rsidR="003237BE" w:rsidRDefault="003237BE" w:rsidP="003237BE">
      <w:pPr>
        <w:ind w:left="1985" w:hanging="1985"/>
        <w:rPr>
          <w:b/>
        </w:rPr>
      </w:pPr>
    </w:p>
    <w:p w14:paraId="234FEA7E" w14:textId="77777777" w:rsidR="003237BE" w:rsidRDefault="003237BE" w:rsidP="003237BE">
      <w:pPr>
        <w:ind w:left="1985" w:hanging="1985"/>
      </w:pPr>
      <w:r>
        <w:rPr>
          <w:b/>
        </w:rPr>
        <w:t>Hauptteil</w:t>
      </w:r>
      <w:r>
        <w:rPr>
          <w:b/>
        </w:rPr>
        <w:tab/>
      </w:r>
      <w:r>
        <w:t xml:space="preserve">- Fragen beantworten, welche Sie in der Einleitung </w:t>
      </w:r>
      <w:proofErr w:type="gramStart"/>
      <w:r>
        <w:t>erwähnten</w:t>
      </w:r>
      <w:proofErr w:type="gramEnd"/>
      <w:r>
        <w:br/>
        <w:t>- Verschiedene Quellen müssen miteinander verknüpft werden</w:t>
      </w:r>
      <w:r>
        <w:br/>
        <w:t>- Min. zwei Buchquellen wurden für den Text herangezogen</w:t>
      </w:r>
      <w:r>
        <w:rPr>
          <w:b/>
        </w:rPr>
        <w:br/>
      </w:r>
      <w:r>
        <w:t>- Beschreibung des Herstellungsprozesses und des Werkes</w:t>
      </w:r>
    </w:p>
    <w:p w14:paraId="234FEA7F" w14:textId="77777777" w:rsidR="003237BE" w:rsidRDefault="003237BE" w:rsidP="003237BE">
      <w:pPr>
        <w:ind w:left="1985" w:hanging="1985"/>
        <w:rPr>
          <w:b/>
        </w:rPr>
      </w:pPr>
    </w:p>
    <w:p w14:paraId="234FEA80" w14:textId="77777777" w:rsidR="003237BE" w:rsidRDefault="003237BE" w:rsidP="003237BE">
      <w:pPr>
        <w:ind w:left="1985" w:hanging="1985"/>
        <w:rPr>
          <w:b/>
        </w:rPr>
      </w:pPr>
      <w:r>
        <w:rPr>
          <w:b/>
        </w:rPr>
        <w:t>Interview</w:t>
      </w:r>
      <w:r>
        <w:rPr>
          <w:b/>
        </w:rPr>
        <w:tab/>
      </w:r>
      <w:r>
        <w:t>- Interviewpartner ist mit Ihnen nicht blutsverwandt</w:t>
      </w:r>
      <w:r>
        <w:br/>
        <w:t>- Interviewpartner kurz vorstellen</w:t>
      </w:r>
      <w:r>
        <w:br/>
        <w:t>- Relevante Fragen und Antworten wiedergeben</w:t>
      </w:r>
    </w:p>
    <w:p w14:paraId="234FEA81" w14:textId="77777777" w:rsidR="003237BE" w:rsidRDefault="003237BE" w:rsidP="003237BE">
      <w:pPr>
        <w:ind w:left="1985" w:hanging="1985"/>
        <w:rPr>
          <w:b/>
        </w:rPr>
      </w:pPr>
    </w:p>
    <w:p w14:paraId="234FEA82" w14:textId="77777777" w:rsidR="003237BE" w:rsidRDefault="003237BE" w:rsidP="003237BE">
      <w:pPr>
        <w:ind w:left="1985" w:hanging="1985"/>
      </w:pPr>
      <w:r>
        <w:rPr>
          <w:b/>
        </w:rPr>
        <w:t xml:space="preserve">Selbstständiger Teil </w:t>
      </w:r>
      <w:r>
        <w:rPr>
          <w:b/>
        </w:rPr>
        <w:tab/>
      </w:r>
      <w:r>
        <w:t>- Werk</w:t>
      </w:r>
    </w:p>
    <w:p w14:paraId="234FEA83" w14:textId="77777777" w:rsidR="003237BE" w:rsidRDefault="003237BE" w:rsidP="003237BE">
      <w:pPr>
        <w:ind w:left="1985" w:hanging="1985"/>
        <w:rPr>
          <w:b/>
        </w:rPr>
      </w:pPr>
    </w:p>
    <w:p w14:paraId="234FEA84" w14:textId="77777777" w:rsidR="003237BE" w:rsidRDefault="003237BE" w:rsidP="003237BE">
      <w:pPr>
        <w:ind w:left="1985" w:hanging="1985"/>
      </w:pPr>
      <w:r>
        <w:rPr>
          <w:b/>
        </w:rPr>
        <w:t>Fazit</w:t>
      </w:r>
      <w:r>
        <w:rPr>
          <w:b/>
        </w:rPr>
        <w:tab/>
      </w:r>
      <w:r>
        <w:t>- Im Schlussteil bringen Sie inhaltlich nichts Neues mehr</w:t>
      </w:r>
      <w:r>
        <w:br/>
        <w:t>- Zusammenfassung: gewonnenen Antworten auf die Fragestellung(en)</w:t>
      </w:r>
      <w:r>
        <w:br/>
        <w:t>- Rückblick: persönlich gewonnenen Erkenntnisse</w:t>
      </w:r>
    </w:p>
    <w:p w14:paraId="234FEA85" w14:textId="77777777" w:rsidR="003237BE" w:rsidRDefault="003237BE" w:rsidP="003237BE">
      <w:pPr>
        <w:ind w:left="1985" w:hanging="1985"/>
      </w:pPr>
    </w:p>
    <w:p w14:paraId="234FEA86" w14:textId="77777777" w:rsidR="003237BE" w:rsidRDefault="003237BE" w:rsidP="003237BE">
      <w:pPr>
        <w:ind w:left="1985" w:hanging="1985"/>
      </w:pPr>
      <w:r>
        <w:rPr>
          <w:b/>
        </w:rPr>
        <w:t>Quellenverzeichnis</w:t>
      </w:r>
      <w:r>
        <w:tab/>
        <w:t>- Literatur: genaue Angaben, welche das Auffinden des Buches,</w:t>
      </w:r>
      <w:r>
        <w:br/>
        <w:t xml:space="preserve">  der Zeitungen, Dokumentarfilme oder der Internet-Seiten ermöglichen</w:t>
      </w:r>
      <w:r>
        <w:br/>
        <w:t>- Interviewpartner: Adresse und Telefon</w:t>
      </w:r>
      <w:r>
        <w:br/>
        <w:t>- Abbildungsverzeichnis</w:t>
      </w:r>
      <w:r w:rsidR="00734057">
        <w:br/>
      </w:r>
      <w:r w:rsidR="00734057">
        <w:sym w:font="Wingdings" w:char="F0E0"/>
      </w:r>
      <w:r w:rsidR="00734057">
        <w:t xml:space="preserve"> </w:t>
      </w:r>
      <w:proofErr w:type="gramStart"/>
      <w:r w:rsidR="00734057">
        <w:t>Siehe</w:t>
      </w:r>
      <w:proofErr w:type="gramEnd"/>
      <w:r w:rsidR="00734057">
        <w:t xml:space="preserve"> Abschnitt Quellenverzeichnis in diesem Dossier</w:t>
      </w:r>
    </w:p>
    <w:p w14:paraId="234FEA87" w14:textId="77777777" w:rsidR="003237BE" w:rsidRDefault="003237BE" w:rsidP="003237BE">
      <w:pPr>
        <w:ind w:left="1985" w:hanging="1985"/>
      </w:pPr>
    </w:p>
    <w:p w14:paraId="234FEA88" w14:textId="77777777" w:rsidR="003237BE" w:rsidRDefault="003237BE" w:rsidP="003237BE">
      <w:pPr>
        <w:ind w:left="1985" w:hanging="1985"/>
      </w:pPr>
      <w:r>
        <w:rPr>
          <w:b/>
        </w:rPr>
        <w:t>Anhang</w:t>
      </w:r>
      <w:r>
        <w:tab/>
        <w:t>- Projektbeschrieb unterschrieben</w:t>
      </w:r>
      <w:r>
        <w:br/>
        <w:t>- Arbeitsjournal unterschrieben</w:t>
      </w:r>
      <w:r>
        <w:br/>
        <w:t>- Selbstständigkeitserklärung unterschrieben</w:t>
      </w:r>
      <w:r>
        <w:br/>
        <w:t>- Kontaktdaten Interviewpartner (Telefonnummer und E-Mailadresse)</w:t>
      </w:r>
    </w:p>
    <w:p w14:paraId="234FEA89" w14:textId="77777777" w:rsidR="003237BE" w:rsidRDefault="003237BE">
      <w:pPr>
        <w:rPr>
          <w:rFonts w:asciiTheme="minorHAnsi" w:hAnsiTheme="minorHAnsi"/>
          <w:color w:val="FF0000"/>
        </w:rPr>
      </w:pPr>
      <w:r>
        <w:rPr>
          <w:rFonts w:asciiTheme="minorHAnsi" w:hAnsiTheme="minorHAnsi"/>
          <w:color w:val="FF0000"/>
        </w:rPr>
        <w:br w:type="page"/>
      </w:r>
    </w:p>
    <w:p w14:paraId="234FEAB0" w14:textId="77777777" w:rsidR="006301C5" w:rsidRDefault="006301C5" w:rsidP="00D21B6D">
      <w:pPr>
        <w:pStyle w:val="Heading1"/>
      </w:pPr>
      <w:bookmarkStart w:id="3" w:name="_Toc82080283"/>
      <w:r>
        <w:t>Prämierungen</w:t>
      </w:r>
      <w:bookmarkEnd w:id="3"/>
    </w:p>
    <w:p w14:paraId="234FEAB1" w14:textId="77777777" w:rsidR="006301C5" w:rsidRPr="0026572C" w:rsidRDefault="006301C5" w:rsidP="003237BE">
      <w:pPr>
        <w:pStyle w:val="Heading3"/>
        <w:spacing w:before="240" w:after="0" w:line="360" w:lineRule="auto"/>
      </w:pPr>
      <w:r w:rsidRPr="0026572C">
        <w:t>Von der VA zu Schweizer Jugend fors</w:t>
      </w:r>
      <w:r>
        <w:t>cht</w:t>
      </w:r>
    </w:p>
    <w:p w14:paraId="234FEAB2" w14:textId="77777777" w:rsidR="006301C5" w:rsidRDefault="00866C38" w:rsidP="006301C5">
      <w:pPr>
        <w:tabs>
          <w:tab w:val="right" w:pos="9923"/>
        </w:tabs>
        <w:spacing w:line="360" w:lineRule="auto"/>
        <w:rPr>
          <w:rFonts w:ascii="Arial" w:hAnsi="Arial" w:cs="Arial"/>
        </w:rPr>
      </w:pPr>
      <w:hyperlink r:id="rId21" w:history="1">
        <w:r w:rsidR="006301C5" w:rsidRPr="00B56510">
          <w:rPr>
            <w:rStyle w:val="Hyperlink"/>
            <w:rFonts w:ascii="Arial" w:hAnsi="Arial" w:cs="Arial"/>
          </w:rPr>
          <w:t>http://sjf.ch/lernende-lehrabgaengerinnen-und-lehrabgaenger/</w:t>
        </w:r>
      </w:hyperlink>
      <w:r w:rsidR="006301C5">
        <w:rPr>
          <w:rFonts w:ascii="Arial" w:hAnsi="Arial" w:cs="Arial"/>
        </w:rPr>
        <w:t xml:space="preserve"> </w:t>
      </w:r>
    </w:p>
    <w:p w14:paraId="234FEAB3" w14:textId="77777777" w:rsidR="006301C5" w:rsidRDefault="006301C5" w:rsidP="006301C5">
      <w:pPr>
        <w:tabs>
          <w:tab w:val="right" w:pos="9923"/>
        </w:tabs>
        <w:spacing w:line="360" w:lineRule="auto"/>
        <w:rPr>
          <w:rFonts w:ascii="Arial" w:hAnsi="Arial" w:cs="Arial"/>
        </w:rPr>
      </w:pPr>
      <w:r>
        <w:rPr>
          <w:rFonts w:ascii="Verdana" w:hAnsi="Verdana"/>
          <w:noProof/>
          <w:color w:val="1982D1"/>
          <w:sz w:val="17"/>
          <w:szCs w:val="17"/>
        </w:rPr>
        <w:drawing>
          <wp:anchor distT="0" distB="0" distL="114300" distR="114300" simplePos="0" relativeHeight="251643392" behindDoc="0" locked="0" layoutInCell="1" allowOverlap="1" wp14:anchorId="234FEAE4" wp14:editId="50CF0254">
            <wp:simplePos x="0" y="0"/>
            <wp:positionH relativeFrom="margin">
              <wp:posOffset>-28575</wp:posOffset>
            </wp:positionH>
            <wp:positionV relativeFrom="paragraph">
              <wp:posOffset>174625</wp:posOffset>
            </wp:positionV>
            <wp:extent cx="2914650" cy="818515"/>
            <wp:effectExtent l="0" t="0" r="0" b="635"/>
            <wp:wrapSquare wrapText="bothSides"/>
            <wp:docPr id="11" name="Grafik 11" descr="http://swiss-talent-forum.ch/wordpress1/wp-content/uploads/2012/11/cropped-header_nl.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ss-talent-forum.ch/wordpress1/wp-content/uploads/2012/11/cropped-header_nl.png">
                      <a:hlinkClick r:id="rId22"/>
                    </pic:cNvPr>
                    <pic:cNvPicPr>
                      <a:picLocks noChangeAspect="1" noChangeArrowheads="1"/>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2914650" cy="818515"/>
                    </a:xfrm>
                    <a:prstGeom prst="rect">
                      <a:avLst/>
                    </a:prstGeom>
                    <a:noFill/>
                    <a:ln>
                      <a:noFill/>
                    </a:ln>
                    <a:extLst>
                      <a:ext uri="{53640926-AAD7-44D8-BBD7-CCE9431645EC}">
                        <a14:shadowObscured xmlns:a14="http://schemas.microsoft.com/office/drawing/2010/main"/>
                      </a:ext>
                    </a:extLst>
                  </pic:spPr>
                </pic:pic>
              </a:graphicData>
            </a:graphic>
          </wp:anchor>
        </w:drawing>
      </w:r>
    </w:p>
    <w:p w14:paraId="234FEAB4" w14:textId="77777777" w:rsidR="006301C5" w:rsidRDefault="006301C5" w:rsidP="006301C5">
      <w:pPr>
        <w:tabs>
          <w:tab w:val="right" w:pos="9923"/>
        </w:tabs>
        <w:spacing w:line="360" w:lineRule="auto"/>
        <w:rPr>
          <w:rFonts w:ascii="Arial" w:hAnsi="Arial" w:cs="Arial"/>
        </w:rPr>
      </w:pPr>
    </w:p>
    <w:p w14:paraId="234FEAB5" w14:textId="77777777" w:rsidR="006301C5" w:rsidRDefault="006301C5" w:rsidP="006301C5">
      <w:pPr>
        <w:tabs>
          <w:tab w:val="right" w:pos="9923"/>
        </w:tabs>
        <w:spacing w:line="360" w:lineRule="auto"/>
        <w:rPr>
          <w:rFonts w:ascii="Arial" w:hAnsi="Arial" w:cs="Arial"/>
        </w:rPr>
      </w:pPr>
    </w:p>
    <w:p w14:paraId="234FEAB6" w14:textId="77777777" w:rsidR="006301C5" w:rsidRDefault="006301C5" w:rsidP="006301C5">
      <w:pPr>
        <w:tabs>
          <w:tab w:val="right" w:pos="9923"/>
        </w:tabs>
        <w:spacing w:line="360" w:lineRule="auto"/>
        <w:rPr>
          <w:rFonts w:ascii="Arial" w:hAnsi="Arial" w:cs="Arial"/>
        </w:rPr>
      </w:pPr>
    </w:p>
    <w:p w14:paraId="234FEAB7" w14:textId="77777777" w:rsidR="006301C5" w:rsidRPr="006301C5" w:rsidRDefault="006301C5" w:rsidP="006301C5">
      <w:pPr>
        <w:tabs>
          <w:tab w:val="right" w:pos="9923"/>
        </w:tabs>
        <w:spacing w:line="360" w:lineRule="auto"/>
        <w:rPr>
          <w:rFonts w:ascii="Arial" w:hAnsi="Arial" w:cs="Arial"/>
        </w:rPr>
      </w:pPr>
    </w:p>
    <w:p w14:paraId="234FEAB8" w14:textId="77777777" w:rsidR="006301C5" w:rsidRPr="006301C5" w:rsidRDefault="006301C5" w:rsidP="003237BE">
      <w:pPr>
        <w:pStyle w:val="Heading3"/>
        <w:spacing w:before="240" w:after="0" w:line="360" w:lineRule="auto"/>
      </w:pPr>
      <w:r w:rsidRPr="006301C5">
        <w:t>Pr</w:t>
      </w:r>
      <w:r>
        <w:t>ämierungsfeier VA-Arbeiten TBZ</w:t>
      </w:r>
    </w:p>
    <w:p w14:paraId="234FEAB9" w14:textId="77777777" w:rsidR="006301C5" w:rsidRPr="006301C5" w:rsidRDefault="006301C5" w:rsidP="006301C5">
      <w:pPr>
        <w:spacing w:line="360" w:lineRule="auto"/>
        <w:rPr>
          <w:b/>
        </w:rPr>
      </w:pPr>
      <w:r w:rsidRPr="006301C5">
        <w:rPr>
          <w:b/>
        </w:rPr>
        <w:t>Kriterien</w:t>
      </w:r>
    </w:p>
    <w:p w14:paraId="234FEABA" w14:textId="77777777" w:rsidR="006301C5" w:rsidRPr="006301C5" w:rsidRDefault="006301C5" w:rsidP="006301C5">
      <w:pPr>
        <w:spacing w:line="360" w:lineRule="auto"/>
        <w:rPr>
          <w:sz w:val="21"/>
          <w:szCs w:val="21"/>
        </w:rPr>
      </w:pPr>
      <w:r>
        <w:rPr>
          <w:sz w:val="21"/>
          <w:szCs w:val="21"/>
        </w:rPr>
        <w:t>D</w:t>
      </w:r>
      <w:r w:rsidRPr="00A03271">
        <w:rPr>
          <w:sz w:val="21"/>
          <w:szCs w:val="21"/>
        </w:rPr>
        <w:t>ie Arbeit</w:t>
      </w:r>
      <w:r>
        <w:rPr>
          <w:sz w:val="21"/>
          <w:szCs w:val="21"/>
        </w:rPr>
        <w:t>…</w:t>
      </w:r>
    </w:p>
    <w:p w14:paraId="234FEABB" w14:textId="77777777" w:rsidR="006301C5" w:rsidRPr="00A03271" w:rsidRDefault="006301C5" w:rsidP="00E9760D">
      <w:pPr>
        <w:pStyle w:val="ListParagraph"/>
        <w:numPr>
          <w:ilvl w:val="0"/>
          <w:numId w:val="25"/>
        </w:numPr>
        <w:spacing w:line="360" w:lineRule="auto"/>
        <w:rPr>
          <w:sz w:val="21"/>
          <w:szCs w:val="21"/>
        </w:rPr>
      </w:pPr>
      <w:r>
        <w:rPr>
          <w:sz w:val="21"/>
          <w:szCs w:val="21"/>
        </w:rPr>
        <w:t xml:space="preserve">… </w:t>
      </w:r>
      <w:r w:rsidRPr="00A03271">
        <w:rPr>
          <w:sz w:val="21"/>
          <w:szCs w:val="21"/>
        </w:rPr>
        <w:t>überzeugt durch ihre Idee sowie deren inhaltlichen oder gestalterischen Umsetzung</w:t>
      </w:r>
      <w:r>
        <w:rPr>
          <w:sz w:val="21"/>
          <w:szCs w:val="21"/>
        </w:rPr>
        <w:t>.</w:t>
      </w:r>
    </w:p>
    <w:p w14:paraId="234FEABC" w14:textId="77777777" w:rsidR="006301C5" w:rsidRPr="00A03271" w:rsidRDefault="006301C5" w:rsidP="00E9760D">
      <w:pPr>
        <w:pStyle w:val="ListParagraph"/>
        <w:numPr>
          <w:ilvl w:val="0"/>
          <w:numId w:val="25"/>
        </w:numPr>
        <w:spacing w:line="360" w:lineRule="auto"/>
        <w:rPr>
          <w:sz w:val="21"/>
          <w:szCs w:val="21"/>
        </w:rPr>
      </w:pPr>
      <w:r>
        <w:rPr>
          <w:sz w:val="21"/>
          <w:szCs w:val="21"/>
        </w:rPr>
        <w:t xml:space="preserve">… </w:t>
      </w:r>
      <w:r w:rsidRPr="00A03271">
        <w:rPr>
          <w:sz w:val="21"/>
          <w:szCs w:val="21"/>
        </w:rPr>
        <w:t>ist ausstellungswürdig und dient als gutes Beispiel für zukünftige Arbeiten</w:t>
      </w:r>
      <w:r>
        <w:rPr>
          <w:sz w:val="21"/>
          <w:szCs w:val="21"/>
        </w:rPr>
        <w:t>.</w:t>
      </w:r>
    </w:p>
    <w:p w14:paraId="234FEABD" w14:textId="77777777" w:rsidR="006301C5" w:rsidRPr="00A03271" w:rsidRDefault="006301C5" w:rsidP="00E9760D">
      <w:pPr>
        <w:pStyle w:val="ListParagraph"/>
        <w:numPr>
          <w:ilvl w:val="0"/>
          <w:numId w:val="25"/>
        </w:numPr>
        <w:spacing w:line="360" w:lineRule="auto"/>
        <w:rPr>
          <w:sz w:val="21"/>
          <w:szCs w:val="21"/>
        </w:rPr>
      </w:pPr>
      <w:r>
        <w:rPr>
          <w:sz w:val="21"/>
          <w:szCs w:val="21"/>
        </w:rPr>
        <w:t xml:space="preserve">… </w:t>
      </w:r>
      <w:r w:rsidRPr="00A03271">
        <w:rPr>
          <w:sz w:val="21"/>
          <w:szCs w:val="21"/>
        </w:rPr>
        <w:t>erfüllt die Kriterien f</w:t>
      </w:r>
      <w:r>
        <w:rPr>
          <w:sz w:val="21"/>
          <w:szCs w:val="21"/>
        </w:rPr>
        <w:t>ür eine VA gemäss TBZ Reglement.</w:t>
      </w:r>
    </w:p>
    <w:p w14:paraId="234FEABE" w14:textId="77777777" w:rsidR="006301C5" w:rsidRPr="00A03271" w:rsidRDefault="006301C5" w:rsidP="00E9760D">
      <w:pPr>
        <w:pStyle w:val="ListParagraph"/>
        <w:numPr>
          <w:ilvl w:val="0"/>
          <w:numId w:val="25"/>
        </w:numPr>
        <w:spacing w:line="360" w:lineRule="auto"/>
        <w:rPr>
          <w:sz w:val="21"/>
          <w:szCs w:val="21"/>
        </w:rPr>
      </w:pPr>
      <w:r>
        <w:rPr>
          <w:sz w:val="21"/>
          <w:szCs w:val="21"/>
        </w:rPr>
        <w:t xml:space="preserve">… </w:t>
      </w:r>
      <w:r w:rsidRPr="00A03271">
        <w:rPr>
          <w:sz w:val="21"/>
          <w:szCs w:val="21"/>
        </w:rPr>
        <w:t>überzeugt durch das außergewöhnliche Engagement des/der Lernenden.</w:t>
      </w:r>
    </w:p>
    <w:p w14:paraId="234FEABF" w14:textId="77777777" w:rsidR="006301C5" w:rsidRPr="00A03271" w:rsidRDefault="006301C5" w:rsidP="00E9760D">
      <w:pPr>
        <w:pStyle w:val="ListParagraph"/>
        <w:numPr>
          <w:ilvl w:val="0"/>
          <w:numId w:val="25"/>
        </w:numPr>
        <w:spacing w:line="360" w:lineRule="auto"/>
        <w:rPr>
          <w:sz w:val="21"/>
          <w:szCs w:val="21"/>
        </w:rPr>
      </w:pPr>
      <w:r>
        <w:rPr>
          <w:sz w:val="21"/>
          <w:szCs w:val="21"/>
        </w:rPr>
        <w:t xml:space="preserve">… </w:t>
      </w:r>
      <w:r w:rsidRPr="00A03271">
        <w:rPr>
          <w:sz w:val="21"/>
          <w:szCs w:val="21"/>
        </w:rPr>
        <w:t>sticht heraus durch Innovation, Kreativität oder intellektuelle Qualität.</w:t>
      </w:r>
    </w:p>
    <w:p w14:paraId="234FEAC0" w14:textId="77777777" w:rsidR="006301C5" w:rsidRPr="00A03271" w:rsidRDefault="006301C5" w:rsidP="00E9760D">
      <w:pPr>
        <w:pStyle w:val="ListParagraph"/>
        <w:numPr>
          <w:ilvl w:val="0"/>
          <w:numId w:val="25"/>
        </w:numPr>
        <w:spacing w:line="360" w:lineRule="auto"/>
        <w:rPr>
          <w:sz w:val="21"/>
          <w:szCs w:val="21"/>
        </w:rPr>
      </w:pPr>
      <w:r>
        <w:rPr>
          <w:sz w:val="21"/>
          <w:szCs w:val="21"/>
        </w:rPr>
        <w:t xml:space="preserve">… </w:t>
      </w:r>
      <w:r w:rsidRPr="00A03271">
        <w:rPr>
          <w:sz w:val="21"/>
          <w:szCs w:val="21"/>
        </w:rPr>
        <w:t>basiert auf einer hohen Eigenleistung des/der Lernenden.</w:t>
      </w:r>
    </w:p>
    <w:p w14:paraId="234FEAC1" w14:textId="77777777" w:rsidR="006301C5" w:rsidRPr="00A03271" w:rsidRDefault="006301C5" w:rsidP="006301C5">
      <w:pPr>
        <w:spacing w:line="360" w:lineRule="auto"/>
      </w:pPr>
    </w:p>
    <w:p w14:paraId="234FEAC2" w14:textId="77777777" w:rsidR="006301C5" w:rsidRPr="006301C5" w:rsidRDefault="006301C5" w:rsidP="006301C5">
      <w:pPr>
        <w:spacing w:line="360" w:lineRule="auto"/>
        <w:rPr>
          <w:b/>
        </w:rPr>
      </w:pPr>
      <w:r w:rsidRPr="006301C5">
        <w:rPr>
          <w:b/>
        </w:rPr>
        <w:t>Auswahl</w:t>
      </w:r>
    </w:p>
    <w:p w14:paraId="234FEAC3" w14:textId="77777777" w:rsidR="003030E2" w:rsidRDefault="006301C5" w:rsidP="006301C5">
      <w:pPr>
        <w:spacing w:line="360" w:lineRule="auto"/>
      </w:pPr>
      <w:r w:rsidRPr="00A03271">
        <w:t>Arbeiten, die für die Ausstellung vorgeschlagen werden, erfüllen die obgenannten Kriterien im Verhältnis zu den Anforderungen der jeweiligen Lehre. In der Regel, reicht jede Lehrperson 1-2 Arbeiten pro Klasse für die Ausstellung ein. Die Lehrperson begründet ihre Wahl in 4-6 Sätzen und priorisiert die eingereichten Arbeiten.</w:t>
      </w:r>
    </w:p>
    <w:p w14:paraId="234FEAC4" w14:textId="77777777" w:rsidR="003030E2" w:rsidRDefault="003030E2" w:rsidP="003030E2">
      <w:pPr>
        <w:pStyle w:val="TInhalt"/>
      </w:pPr>
      <w:r>
        <w:br w:type="page"/>
      </w:r>
    </w:p>
    <w:p w14:paraId="234FEAC5" w14:textId="77777777" w:rsidR="003030E2" w:rsidRPr="003030E2" w:rsidRDefault="003030E2" w:rsidP="003030E2">
      <w:pPr>
        <w:pStyle w:val="Heading1"/>
      </w:pPr>
      <w:bookmarkStart w:id="4" w:name="_Toc82080284"/>
      <w:r w:rsidRPr="003030E2">
        <w:t>Quellen</w:t>
      </w:r>
      <w:bookmarkEnd w:id="4"/>
    </w:p>
    <w:p w14:paraId="234FEAC6" w14:textId="77777777" w:rsidR="003030E2" w:rsidRPr="00C27DD3" w:rsidRDefault="003030E2" w:rsidP="003030E2">
      <w:pPr>
        <w:tabs>
          <w:tab w:val="left" w:pos="4536"/>
        </w:tabs>
        <w:autoSpaceDE w:val="0"/>
        <w:autoSpaceDN w:val="0"/>
        <w:adjustRightInd w:val="0"/>
        <w:contextualSpacing/>
        <w:rPr>
          <w:rFonts w:ascii="Georgia" w:hAnsi="Georgia"/>
        </w:rPr>
      </w:pPr>
    </w:p>
    <w:p w14:paraId="234FEAC7" w14:textId="77777777" w:rsidR="003030E2" w:rsidRPr="007B3F5D" w:rsidRDefault="003030E2" w:rsidP="007B3F5D">
      <w:pPr>
        <w:spacing w:line="360" w:lineRule="auto"/>
      </w:pPr>
      <w:r w:rsidRPr="007B3F5D">
        <w:t>Schweizerische Eidgenossenschaft</w:t>
      </w:r>
    </w:p>
    <w:p w14:paraId="234FEAC8" w14:textId="77777777" w:rsidR="003030E2" w:rsidRPr="007B3F5D" w:rsidRDefault="003030E2" w:rsidP="007B3F5D">
      <w:pPr>
        <w:spacing w:line="360" w:lineRule="auto"/>
      </w:pPr>
      <w:r w:rsidRPr="007B3F5D">
        <w:t>‒ Rahmenlehrplan des BBT für den allgemeinbildenden Unterricht vom 1.5.2006</w:t>
      </w:r>
    </w:p>
    <w:p w14:paraId="234FEAC9" w14:textId="77777777" w:rsidR="003030E2" w:rsidRPr="007B3F5D" w:rsidRDefault="003030E2" w:rsidP="007B3F5D">
      <w:pPr>
        <w:spacing w:line="360" w:lineRule="auto"/>
      </w:pPr>
      <w:r w:rsidRPr="007B3F5D">
        <w:t>‒ Verordnung des BBT über Mindestvorschriften für die Allgemeinbildung in der beruflichen Grundbildung vom 27. 4.2006</w:t>
      </w:r>
    </w:p>
    <w:p w14:paraId="234FEACA" w14:textId="77777777" w:rsidR="003030E2" w:rsidRPr="007B3F5D" w:rsidRDefault="003030E2" w:rsidP="007B3F5D">
      <w:pPr>
        <w:spacing w:line="360" w:lineRule="auto"/>
      </w:pPr>
    </w:p>
    <w:p w14:paraId="234FEACB" w14:textId="77777777" w:rsidR="003030E2" w:rsidRPr="007B3F5D" w:rsidRDefault="003030E2" w:rsidP="007B3F5D">
      <w:pPr>
        <w:spacing w:line="360" w:lineRule="auto"/>
      </w:pPr>
      <w:r w:rsidRPr="007B3F5D">
        <w:t>Kanton Zürich</w:t>
      </w:r>
    </w:p>
    <w:p w14:paraId="234FEACC" w14:textId="77777777" w:rsidR="003030E2" w:rsidRPr="007B3F5D" w:rsidRDefault="003030E2" w:rsidP="007B3F5D">
      <w:pPr>
        <w:spacing w:line="360" w:lineRule="auto"/>
      </w:pPr>
      <w:r w:rsidRPr="007B3F5D">
        <w:t>‒ Reglement über die Qualifikationsverfahren der beruflichen Grundbildung (RQV BBG) vom 20.12. 2013</w:t>
      </w:r>
    </w:p>
    <w:p w14:paraId="234FEACD" w14:textId="77777777" w:rsidR="003030E2" w:rsidRPr="007B3F5D" w:rsidRDefault="003030E2" w:rsidP="007B3F5D">
      <w:pPr>
        <w:spacing w:line="360" w:lineRule="auto"/>
      </w:pPr>
      <w:r w:rsidRPr="007B3F5D">
        <w:t>‒ Reglement über das Qualifikationsverfahren im Fach Allgemeinbildung in der beruflichen Grundbildung (Prüfungsreglement Allgemeinbildung) vom 9.7.2008</w:t>
      </w:r>
    </w:p>
    <w:p w14:paraId="234FEACE" w14:textId="77777777" w:rsidR="003030E2" w:rsidRPr="007B3F5D" w:rsidRDefault="003030E2" w:rsidP="007B3F5D">
      <w:pPr>
        <w:spacing w:line="360" w:lineRule="auto"/>
      </w:pPr>
      <w:r w:rsidRPr="007B3F5D">
        <w:t>‒ Reglement über den Vollzug der Allgemeinbildung in der beruflichen Grundbildung (Vollzugsreglement Allgemeinbildung) vom 31.1.2008</w:t>
      </w:r>
    </w:p>
    <w:p w14:paraId="234FEACF" w14:textId="77777777" w:rsidR="003030E2" w:rsidRPr="007B3F5D" w:rsidRDefault="003030E2" w:rsidP="007B3F5D">
      <w:pPr>
        <w:spacing w:line="360" w:lineRule="auto"/>
      </w:pPr>
    </w:p>
    <w:p w14:paraId="234FEAD0" w14:textId="77777777" w:rsidR="003030E2" w:rsidRPr="007B3F5D" w:rsidRDefault="003030E2" w:rsidP="007B3F5D">
      <w:pPr>
        <w:spacing w:line="360" w:lineRule="auto"/>
      </w:pPr>
      <w:r w:rsidRPr="007B3F5D">
        <w:t>Technische Berufsschule Zürich</w:t>
      </w:r>
    </w:p>
    <w:p w14:paraId="234FEAD1" w14:textId="77777777" w:rsidR="003030E2" w:rsidRPr="007B3F5D" w:rsidRDefault="003030E2" w:rsidP="007B3F5D">
      <w:pPr>
        <w:spacing w:line="360" w:lineRule="auto"/>
      </w:pPr>
      <w:r w:rsidRPr="007B3F5D">
        <w:t>‒ Richtlinien für das Qualifikationsverfahren im Bereich Allgemeinbildung vom Mai 2014 (D2.4-13E)</w:t>
      </w:r>
    </w:p>
    <w:p w14:paraId="234FEAD2" w14:textId="1E887E9C" w:rsidR="003030E2" w:rsidRPr="007B3F5D" w:rsidRDefault="003030E2" w:rsidP="007B3F5D">
      <w:pPr>
        <w:spacing w:line="360" w:lineRule="auto"/>
      </w:pPr>
      <w:r w:rsidRPr="007B3F5D">
        <w:t xml:space="preserve">‒ Vertiefungsarbeit </w:t>
      </w:r>
      <w:r w:rsidR="00967A9F" w:rsidRPr="00967A9F">
        <w:t xml:space="preserve">Prüfungsreglement </w:t>
      </w:r>
      <w:r w:rsidR="00985273">
        <w:t>(</w:t>
      </w:r>
      <w:r w:rsidR="00985273" w:rsidRPr="00985273">
        <w:t>D24-13F</w:t>
      </w:r>
      <w:r w:rsidR="00985273">
        <w:t>)</w:t>
      </w:r>
    </w:p>
    <w:p w14:paraId="234FEAD3" w14:textId="77777777" w:rsidR="006301C5" w:rsidRPr="007B3F5D" w:rsidRDefault="006301C5" w:rsidP="007B3F5D">
      <w:pPr>
        <w:spacing w:line="360" w:lineRule="auto"/>
      </w:pPr>
    </w:p>
    <w:sectPr w:rsidR="006301C5" w:rsidRPr="007B3F5D" w:rsidSect="00793543">
      <w:headerReference w:type="even" r:id="rId24"/>
      <w:headerReference w:type="default" r:id="rId25"/>
      <w:footerReference w:type="even" r:id="rId26"/>
      <w:footerReference w:type="default" r:id="rId27"/>
      <w:headerReference w:type="first" r:id="rId28"/>
      <w:footnotePr>
        <w:numRestart w:val="eachPage"/>
      </w:footnotePr>
      <w:type w:val="continuous"/>
      <w:pgSz w:w="11906" w:h="16838" w:code="9"/>
      <w:pgMar w:top="1701" w:right="1418" w:bottom="993" w:left="1418" w:header="68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632CD" w14:textId="77777777" w:rsidR="00CD71AF" w:rsidRDefault="00CD71AF">
      <w:r>
        <w:separator/>
      </w:r>
    </w:p>
    <w:p w14:paraId="2F57BAD1" w14:textId="77777777" w:rsidR="00CD71AF" w:rsidRDefault="00CD71AF"/>
    <w:p w14:paraId="53A69D52" w14:textId="77777777" w:rsidR="00CD71AF" w:rsidRDefault="00CD71AF"/>
  </w:endnote>
  <w:endnote w:type="continuationSeparator" w:id="0">
    <w:p w14:paraId="01FC251D" w14:textId="77777777" w:rsidR="00CD71AF" w:rsidRDefault="00CD71AF">
      <w:r>
        <w:continuationSeparator/>
      </w:r>
    </w:p>
    <w:p w14:paraId="412868A1" w14:textId="77777777" w:rsidR="00CD71AF" w:rsidRDefault="00CD71AF"/>
    <w:p w14:paraId="4642D0F1" w14:textId="77777777" w:rsidR="00CD71AF" w:rsidRDefault="00CD71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Frutiger Light">
    <w:altName w:val="Century Gothic"/>
    <w:charset w:val="00"/>
    <w:family w:val="swiss"/>
    <w:pitch w:val="variable"/>
    <w:sig w:usb0="00000007" w:usb1="00000000" w:usb2="00000000" w:usb3="00000000" w:csb0="00000013" w:csb1="00000000"/>
  </w:font>
  <w:font w:name="HelveticaNeueLT Pro 95 Blk">
    <w:altName w:val="Arial"/>
    <w:panose1 w:val="020B0904020202020204"/>
    <w:charset w:val="00"/>
    <w:family w:val="swiss"/>
    <w:notTrueType/>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HelveticaNeueLT Pro 55 Roman">
    <w:altName w:val="Arial"/>
    <w:panose1 w:val="020B0604020202020204"/>
    <w:charset w:val="00"/>
    <w:family w:val="swiss"/>
    <w:notTrueType/>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JFIL I+ Times Ten">
    <w:altName w:val="Times New Roman"/>
    <w:panose1 w:val="00000000000000000000"/>
    <w:charset w:val="00"/>
    <w:family w:val="roman"/>
    <w:notTrueType/>
    <w:pitch w:val="default"/>
    <w:sig w:usb0="00000003" w:usb1="00000000" w:usb2="00000000" w:usb3="00000000" w:csb0="00000001" w:csb1="00000000"/>
  </w:font>
  <w:font w:name="CJFIK I+ Times Te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EAF5" w14:textId="77777777" w:rsidR="004521A9" w:rsidRPr="004F6E6D" w:rsidRDefault="004521A9" w:rsidP="001E3CF5">
    <w:pPr>
      <w:pStyle w:val="Footer"/>
      <w:rPr>
        <w:rFonts w:ascii="Tahoma" w:hAnsi="Tahoma" w:cs="Tahoma"/>
        <w:sz w:val="18"/>
        <w:szCs w:val="18"/>
        <w:lang w:val="en-GB"/>
      </w:rPr>
    </w:pPr>
    <w:r w:rsidRPr="00D316D2">
      <w:rPr>
        <w:b/>
        <w:szCs w:val="16"/>
      </w:rPr>
      <w:fldChar w:fldCharType="begin"/>
    </w:r>
    <w:r w:rsidRPr="004F6E6D">
      <w:rPr>
        <w:b/>
        <w:szCs w:val="16"/>
        <w:lang w:val="en-GB"/>
      </w:rPr>
      <w:instrText xml:space="preserve"> PAGE </w:instrText>
    </w:r>
    <w:r w:rsidRPr="00D316D2">
      <w:rPr>
        <w:b/>
        <w:szCs w:val="16"/>
      </w:rPr>
      <w:fldChar w:fldCharType="separate"/>
    </w:r>
    <w:r>
      <w:rPr>
        <w:b/>
        <w:noProof/>
        <w:szCs w:val="16"/>
        <w:lang w:val="en-GB"/>
      </w:rPr>
      <w:t>2</w:t>
    </w:r>
    <w:r w:rsidRPr="00D316D2">
      <w:rPr>
        <w:b/>
        <w:szCs w:val="16"/>
      </w:rPr>
      <w:fldChar w:fldCharType="end"/>
    </w:r>
    <w:r w:rsidRPr="004F6E6D">
      <w:rPr>
        <w:lang w:val="en-GB"/>
      </w:rPr>
      <w:tab/>
    </w:r>
    <w:r w:rsidRPr="004F6E6D">
      <w:rPr>
        <w:szCs w:val="16"/>
        <w:lang w:val="en-GB"/>
      </w:rPr>
      <w:t xml:space="preserve">Vanessa Hermann | English | </w:t>
    </w:r>
    <w:r>
      <w:rPr>
        <w:szCs w:val="16"/>
        <w:lang w:val="en-GB"/>
      </w:rPr>
      <w:t>Version 1</w:t>
    </w:r>
  </w:p>
  <w:p w14:paraId="234FEAF6" w14:textId="77777777" w:rsidR="004521A9" w:rsidRDefault="004521A9"/>
  <w:p w14:paraId="234FEAF7" w14:textId="77777777" w:rsidR="004521A9" w:rsidRDefault="004521A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EAF8" w14:textId="022B6C3E" w:rsidR="004521A9" w:rsidRPr="00DE624D" w:rsidRDefault="004521A9" w:rsidP="00DE624D">
    <w:pPr>
      <w:pStyle w:val="Footer"/>
      <w:ind w:right="-2"/>
      <w:rPr>
        <w:szCs w:val="16"/>
        <w:lang w:val="en-GB"/>
      </w:rPr>
    </w:pPr>
    <w:r w:rsidRPr="004F6E6D">
      <w:rPr>
        <w:szCs w:val="16"/>
        <w:lang w:val="en-GB"/>
      </w:rPr>
      <w:t>Vanessa Hermann</w:t>
    </w:r>
    <w:r>
      <w:rPr>
        <w:szCs w:val="16"/>
        <w:lang w:val="en-GB"/>
      </w:rPr>
      <w:t xml:space="preserve"> &amp; Ronald Fischer</w:t>
    </w:r>
    <w:r w:rsidRPr="004F6E6D">
      <w:rPr>
        <w:szCs w:val="16"/>
        <w:lang w:val="en-GB"/>
      </w:rPr>
      <w:t xml:space="preserve"> | </w:t>
    </w:r>
    <w:r w:rsidR="0075440D">
      <w:rPr>
        <w:szCs w:val="16"/>
        <w:lang w:val="en-GB"/>
      </w:rPr>
      <w:t xml:space="preserve">Version </w:t>
    </w:r>
    <w:r w:rsidR="003C66AE">
      <w:rPr>
        <w:szCs w:val="16"/>
        <w:lang w:val="en-GB"/>
      </w:rPr>
      <w:t>6</w:t>
    </w:r>
    <w:r>
      <w:rPr>
        <w:szCs w:val="16"/>
        <w:lang w:val="en-GB"/>
      </w:rPr>
      <w:t xml:space="preserve"> I </w:t>
    </w:r>
    <w:r w:rsidR="00364D05">
      <w:rPr>
        <w:szCs w:val="16"/>
        <w:lang w:val="en-GB"/>
      </w:rPr>
      <w:t>03.06</w:t>
    </w:r>
    <w:r w:rsidR="003C66AE">
      <w:rPr>
        <w:szCs w:val="16"/>
        <w:lang w:val="en-GB"/>
      </w:rPr>
      <w:t>.2021</w:t>
    </w:r>
    <w:r w:rsidRPr="004F6E6D">
      <w:rPr>
        <w:rFonts w:cs="Calibri"/>
        <w:lang w:val="en-GB"/>
      </w:rPr>
      <w:tab/>
    </w:r>
    <w:r w:rsidRPr="00D316D2">
      <w:rPr>
        <w:rFonts w:cs="Calibri"/>
        <w:szCs w:val="16"/>
        <w:lang w:val="de-DE"/>
      </w:rPr>
      <w:fldChar w:fldCharType="begin"/>
    </w:r>
    <w:r w:rsidRPr="004F6E6D">
      <w:rPr>
        <w:rFonts w:cs="Calibri"/>
        <w:szCs w:val="16"/>
        <w:lang w:val="en-GB"/>
      </w:rPr>
      <w:instrText xml:space="preserve"> PAGE </w:instrText>
    </w:r>
    <w:r w:rsidRPr="00D316D2">
      <w:rPr>
        <w:rFonts w:cs="Calibri"/>
        <w:szCs w:val="16"/>
        <w:lang w:val="de-DE"/>
      </w:rPr>
      <w:fldChar w:fldCharType="separate"/>
    </w:r>
    <w:r w:rsidR="00FB2AD0">
      <w:rPr>
        <w:rFonts w:cs="Calibri"/>
        <w:noProof/>
        <w:szCs w:val="16"/>
        <w:lang w:val="en-GB"/>
      </w:rPr>
      <w:t>2</w:t>
    </w:r>
    <w:r w:rsidRPr="00D316D2">
      <w:rPr>
        <w:rFonts w:cs="Calibri"/>
        <w:szCs w:val="16"/>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F94D7" w14:textId="77777777" w:rsidR="00CD71AF" w:rsidRDefault="00CD71AF" w:rsidP="000435A1">
      <w:pPr>
        <w:spacing w:after="240"/>
      </w:pPr>
      <w:r>
        <w:separator/>
      </w:r>
    </w:p>
  </w:footnote>
  <w:footnote w:type="continuationSeparator" w:id="0">
    <w:p w14:paraId="36125667" w14:textId="77777777" w:rsidR="00CD71AF" w:rsidRDefault="00CD71AF">
      <w:r>
        <w:continuationSeparator/>
      </w:r>
    </w:p>
    <w:p w14:paraId="788970C6" w14:textId="77777777" w:rsidR="00CD71AF" w:rsidRDefault="00CD71AF"/>
    <w:p w14:paraId="4BB86772" w14:textId="77777777" w:rsidR="00CD71AF" w:rsidRDefault="00CD71AF"/>
  </w:footnote>
  <w:footnote w:id="1">
    <w:p w14:paraId="71827936" w14:textId="77777777" w:rsidR="00393814" w:rsidRDefault="00393814" w:rsidP="00393814">
      <w:pPr>
        <w:pStyle w:val="FootnoteText"/>
      </w:pPr>
      <w:r>
        <w:rPr>
          <w:rStyle w:val="FootnoteReference"/>
        </w:rPr>
        <w:footnoteRef/>
      </w:r>
      <w:r>
        <w:t xml:space="preserve"> Spiegel, M., Uhr, K., Ragaz, Ch. &amp; Zimmermann H. (2011). Sprache und Kommunikation. hep: Bern.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EAF0" w14:textId="3993BC0D" w:rsidR="004521A9" w:rsidRPr="0057427F" w:rsidRDefault="004521A9" w:rsidP="0057427F">
    <w:pPr>
      <w:pStyle w:val="Header"/>
    </w:pPr>
    <w:r w:rsidRPr="002C7978">
      <w:rPr>
        <w:rFonts w:ascii="HelveticaNeueLT Pro 95 Blk" w:hAnsi="HelveticaNeueLT Pro 95 Blk"/>
        <w:b/>
      </w:rPr>
      <w:t>Technische Berufsschule Zürich</w:t>
    </w:r>
    <w:r w:rsidRPr="002C7978">
      <w:rPr>
        <w:rFonts w:ascii="HelveticaNeueLT Pro 95 Blk" w:hAnsi="HelveticaNeueLT Pro 95 Blk"/>
      </w:rPr>
      <w:br/>
    </w:r>
    <w:r w:rsidRPr="002C7978">
      <w:t>Informationstechnik</w:t>
    </w:r>
    <w:r w:rsidRPr="002C7978">
      <w:t> </w:t>
    </w:r>
    <w:r w:rsidRPr="002C7978">
      <w:t>|</w:t>
    </w:r>
    <w:r w:rsidRPr="002C7978">
      <w:t> </w:t>
    </w:r>
    <w:r>
      <w:t>Mathematik</w:t>
    </w:r>
    <w:r w:rsidRPr="002C7978">
      <w:t xml:space="preserve"> </w:t>
    </w:r>
    <w:r>
      <w:t>1</w:t>
    </w:r>
    <w:r w:rsidRPr="002C7978">
      <w:t> </w:t>
    </w:r>
    <w:r w:rsidRPr="002C7978">
      <w:t>|</w:t>
    </w:r>
    <w:r w:rsidRPr="002C7978">
      <w:t> </w:t>
    </w:r>
    <w:r w:rsidR="00F3461F">
      <w:rPr>
        <w:noProof/>
      </w:rPr>
      <w:fldChar w:fldCharType="begin"/>
    </w:r>
    <w:r w:rsidR="00F3461F">
      <w:rPr>
        <w:noProof/>
      </w:rPr>
      <w:instrText xml:space="preserve"> STYLEREF  "Überschrift 1" </w:instrText>
    </w:r>
    <w:r w:rsidR="00F3461F">
      <w:rPr>
        <w:noProof/>
      </w:rPr>
      <w:fldChar w:fldCharType="separate"/>
    </w:r>
    <w:r w:rsidR="00786616">
      <w:rPr>
        <w:noProof/>
      </w:rPr>
      <w:t>Lernziele</w:t>
    </w:r>
    <w:r w:rsidR="00F3461F">
      <w:rPr>
        <w:noProof/>
      </w:rPr>
      <w:fldChar w:fldCharType="end"/>
    </w:r>
  </w:p>
  <w:p w14:paraId="234FEAF1" w14:textId="77777777" w:rsidR="004521A9" w:rsidRDefault="004521A9"/>
  <w:p w14:paraId="234FEAF2" w14:textId="77777777" w:rsidR="004521A9" w:rsidRDefault="004521A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EAF3" w14:textId="77777777" w:rsidR="004521A9" w:rsidRDefault="004521A9" w:rsidP="00064867">
    <w:pPr>
      <w:pStyle w:val="Header"/>
      <w:rPr>
        <w:rFonts w:ascii="HelveticaNeueLT Pro 95 Blk" w:hAnsi="HelveticaNeueLT Pro 95 Blk"/>
        <w:b/>
      </w:rPr>
    </w:pPr>
    <w:r w:rsidRPr="000F4345">
      <w:rPr>
        <w:rFonts w:ascii="HelveticaNeueLT Pro 95 Blk" w:hAnsi="HelveticaNeueLT Pro 95 Blk"/>
        <w:b/>
      </w:rPr>
      <w:t>Technische Berufsschule Zürich</w:t>
    </w:r>
  </w:p>
  <w:p w14:paraId="234FEAF4" w14:textId="77777777" w:rsidR="004521A9" w:rsidRDefault="004521A9" w:rsidP="00064867">
    <w:pPr>
      <w:pStyle w:val="Header"/>
    </w:pPr>
    <w:r w:rsidRPr="000F4345">
      <w:t xml:space="preserve">Informationstechnik | </w:t>
    </w:r>
    <w:r>
      <w:t>ABU</w:t>
    </w:r>
    <w:r w:rsidRPr="000F4345">
      <w:t xml:space="preserve"> | </w:t>
    </w:r>
    <w:r>
      <w:t>VA - Vertiefungsarbeit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FEAF9" w14:textId="77777777" w:rsidR="004521A9" w:rsidRPr="00102C2B" w:rsidRDefault="004521A9" w:rsidP="00171C63">
    <w:pPr>
      <w:pStyle w:val="Header"/>
      <w:spacing w:before="400" w:line="188" w:lineRule="atLeast"/>
      <w:ind w:left="1134"/>
      <w:rPr>
        <w:rFonts w:ascii="HelveticaNeueLT Pro 95 Blk" w:hAnsi="HelveticaNeueLT Pro 95 Blk"/>
        <w:szCs w:val="16"/>
      </w:rPr>
    </w:pPr>
    <w:r>
      <w:rPr>
        <w:noProof/>
      </w:rPr>
      <mc:AlternateContent>
        <mc:Choice Requires="wpg">
          <w:drawing>
            <wp:anchor distT="0" distB="0" distL="114300" distR="114300" simplePos="0" relativeHeight="251661824" behindDoc="0" locked="0" layoutInCell="1" allowOverlap="1" wp14:anchorId="234FEAFA" wp14:editId="234FEAFB">
              <wp:simplePos x="0" y="0"/>
              <wp:positionH relativeFrom="column">
                <wp:posOffset>407670</wp:posOffset>
              </wp:positionH>
              <wp:positionV relativeFrom="paragraph">
                <wp:posOffset>281305</wp:posOffset>
              </wp:positionV>
              <wp:extent cx="184150" cy="184150"/>
              <wp:effectExtent l="12700" t="8255" r="12700" b="7620"/>
              <wp:wrapNone/>
              <wp:docPr id="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0" cy="184150"/>
                        <a:chOff x="2554" y="423"/>
                        <a:chExt cx="284" cy="284"/>
                      </a:xfrm>
                    </wpg:grpSpPr>
                    <wps:wsp>
                      <wps:cNvPr id="2" name="Rectangle 3"/>
                      <wps:cNvSpPr>
                        <a:spLocks noChangeArrowheads="1"/>
                      </wps:cNvSpPr>
                      <wps:spPr bwMode="auto">
                        <a:xfrm>
                          <a:off x="2554" y="423"/>
                          <a:ext cx="284" cy="284"/>
                        </a:xfrm>
                        <a:prstGeom prst="rect">
                          <a:avLst/>
                        </a:prstGeom>
                        <a:solidFill>
                          <a:srgbClr val="FFFFFF"/>
                        </a:solidFill>
                        <a:ln w="5080">
                          <a:solidFill>
                            <a:srgbClr val="000000"/>
                          </a:solidFill>
                          <a:miter lim="800000"/>
                          <a:headEnd/>
                          <a:tailEnd/>
                        </a:ln>
                      </wps:spPr>
                      <wps:bodyPr rot="0" vert="horz" wrap="square" lIns="91440" tIns="45720" rIns="91440" bIns="45720" anchor="t" anchorCtr="0" upright="1">
                        <a:noAutofit/>
                      </wps:bodyPr>
                    </wps:wsp>
                    <wps:wsp>
                      <wps:cNvPr id="6" name="AutoShape 4"/>
                      <wps:cNvSpPr>
                        <a:spLocks noChangeArrowheads="1"/>
                      </wps:cNvSpPr>
                      <wps:spPr bwMode="auto">
                        <a:xfrm>
                          <a:off x="2554" y="423"/>
                          <a:ext cx="284" cy="284"/>
                        </a:xfrm>
                        <a:prstGeom prst="rtTriangle">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DB7649" id="Group 6" o:spid="_x0000_s1026" style="position:absolute;margin-left:32.1pt;margin-top:22.15pt;width:14.5pt;height:14.5pt;z-index:251661824" coordorigin="2554,423" coordsize="28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">
              <v:rect id="Rectangle 3" o:spid="_x0000_s1027" style="position:absolute;left:2554;top:423;width:28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" strokeweight=".4pt"/>
              <v:shapetype id="_x0000_t6" coordsize="21600,21600" o:spt="6" path="m,l,21600r21600,xe">
                <v:stroke joinstyle="miter"/>
                <v:path gradientshapeok="t" o:connecttype="custom" o:connectlocs="0,0;0,10800;0,21600;10800,21600;21600,21600;10800,10800" textboxrect="1800,12600,12600,19800"/>
              </v:shapetype>
              <v:shape id="AutoShape 4" o:spid="_x0000_s1028" type="#_x0000_t6" style="position:absolute;left:2554;top:423;width:28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" fillcolor="black" stroked="f"/>
            </v:group>
          </w:pict>
        </mc:Fallback>
      </mc:AlternateContent>
    </w:r>
    <w:r>
      <w:rPr>
        <w:noProof/>
      </w:rPr>
      <w:drawing>
        <wp:anchor distT="0" distB="0" distL="114300" distR="114300" simplePos="0" relativeHeight="251658752" behindDoc="0" locked="1" layoutInCell="1" allowOverlap="1" wp14:anchorId="234FEAFC" wp14:editId="234FEAFD">
          <wp:simplePos x="0" y="0"/>
          <wp:positionH relativeFrom="page">
            <wp:posOffset>323850</wp:posOffset>
          </wp:positionH>
          <wp:positionV relativeFrom="paragraph">
            <wp:posOffset>-197485</wp:posOffset>
          </wp:positionV>
          <wp:extent cx="875030" cy="1149985"/>
          <wp:effectExtent l="0" t="0" r="0" b="0"/>
          <wp:wrapNone/>
          <wp:docPr id="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030" cy="1149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680" behindDoc="0" locked="0" layoutInCell="1" allowOverlap="1" wp14:anchorId="234FEAFE" wp14:editId="234FEAFF">
              <wp:simplePos x="0" y="0"/>
              <wp:positionH relativeFrom="margin">
                <wp:posOffset>-541020</wp:posOffset>
              </wp:positionH>
              <wp:positionV relativeFrom="paragraph">
                <wp:posOffset>2181225</wp:posOffset>
              </wp:positionV>
              <wp:extent cx="6859905" cy="7696835"/>
              <wp:effectExtent l="6985" t="3175" r="635" b="5715"/>
              <wp:wrapNone/>
              <wp:docPr id="16"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9905" cy="7696835"/>
                      </a:xfrm>
                      <a:custGeom>
                        <a:avLst/>
                        <a:gdLst>
                          <a:gd name="T0" fmla="*/ 0 w 28454"/>
                          <a:gd name="T1" fmla="*/ 0 h 12424"/>
                          <a:gd name="T2" fmla="*/ 0 w 28454"/>
                          <a:gd name="T3" fmla="*/ 7696627 h 12424"/>
                          <a:gd name="T4" fmla="*/ 6859905 w 28454"/>
                          <a:gd name="T5" fmla="*/ 7696627 h 12424"/>
                          <a:gd name="T6" fmla="*/ 0 w 28454"/>
                          <a:gd name="T7" fmla="*/ 0 h 124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8454" h="12424">
                            <a:moveTo>
                              <a:pt x="0" y="0"/>
                            </a:moveTo>
                            <a:lnTo>
                              <a:pt x="0" y="12424"/>
                            </a:lnTo>
                            <a:lnTo>
                              <a:pt x="28454" y="12424"/>
                            </a:lnTo>
                            <a:lnTo>
                              <a:pt x="0" y="0"/>
                            </a:lnTo>
                            <a:close/>
                          </a:path>
                        </a:pathLst>
                      </a:custGeom>
                      <a:solidFill>
                        <a:srgbClr val="9CC2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6E7A2" id="Freeform 8" o:spid="_x0000_s1026" style="position:absolute;margin-left:-42.6pt;margin-top:171.75pt;width:540.15pt;height:606.0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8454,12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" path="m,l,12424r28454,l,xe" fillcolor="#9cc2e5" stroked="f">
              <v:path arrowok="t" o:connecttype="custom" o:connectlocs="0,0;0,2147483646;1653837654,2147483646;0,0" o:connectangles="0,0,0,0"/>
              <w10:wrap anchorx="margin"/>
            </v:shape>
          </w:pict>
        </mc:Fallback>
      </mc:AlternateContent>
    </w:r>
    <w:r w:rsidRPr="002C7978">
      <w:rPr>
        <w:rFonts w:ascii="HelveticaNeueLT Pro 95 Blk" w:hAnsi="HelveticaNeueLT Pro 95 Blk"/>
        <w:b/>
        <w:szCs w:val="16"/>
      </w:rPr>
      <w:t>Technische Berufsschule Zürich</w:t>
    </w:r>
    <w:r w:rsidRPr="002C7978">
      <w:rPr>
        <w:rFonts w:ascii="HelveticaNeueLT Pro 95 Blk" w:hAnsi="HelveticaNeueLT Pro 95 Blk"/>
        <w:szCs w:val="16"/>
      </w:rPr>
      <w:br/>
    </w:r>
    <w:r>
      <w:rPr>
        <w:rFonts w:ascii="HelveticaNeueLT Pro 95 Blk" w:hAnsi="HelveticaNeueLT Pro 95 Blk"/>
        <w:szCs w:val="16"/>
      </w:rPr>
      <w:t>Informationstechnik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021"/>
    <w:multiLevelType w:val="hybridMultilevel"/>
    <w:tmpl w:val="A670BA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24E27F8"/>
    <w:multiLevelType w:val="hybridMultilevel"/>
    <w:tmpl w:val="A05E9F26"/>
    <w:lvl w:ilvl="0" w:tplc="FF7AB6F0">
      <w:numFmt w:val="bullet"/>
      <w:lvlText w:val="•"/>
      <w:lvlJc w:val="left"/>
      <w:pPr>
        <w:ind w:left="930" w:hanging="570"/>
      </w:pPr>
      <w:rPr>
        <w:rFonts w:ascii="Calibri" w:eastAsia="Times New Roman"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3BF69E9"/>
    <w:multiLevelType w:val="hybridMultilevel"/>
    <w:tmpl w:val="526EDFC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78A618F"/>
    <w:multiLevelType w:val="hybridMultilevel"/>
    <w:tmpl w:val="E9E0CC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7BC5756"/>
    <w:multiLevelType w:val="hybridMultilevel"/>
    <w:tmpl w:val="89CE04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361EAD"/>
    <w:multiLevelType w:val="multilevel"/>
    <w:tmpl w:val="18D4F128"/>
    <w:lvl w:ilvl="0">
      <w:start w:val="1"/>
      <w:numFmt w:val="decimal"/>
      <w:pStyle w:val="Nummeriert"/>
      <w:lvlText w:val="%1."/>
      <w:lvlJc w:val="left"/>
      <w:pPr>
        <w:tabs>
          <w:tab w:val="num" w:pos="1134"/>
        </w:tabs>
        <w:ind w:left="1134" w:hanging="283"/>
      </w:pPr>
      <w:rPr>
        <w:rFonts w:hint="default"/>
      </w:rPr>
    </w:lvl>
    <w:lvl w:ilvl="1">
      <w:start w:val="1"/>
      <w:numFmt w:val="decimal"/>
      <w:lvlText w:val="%1.%2."/>
      <w:lvlJc w:val="left"/>
      <w:pPr>
        <w:tabs>
          <w:tab w:val="num" w:pos="1701"/>
        </w:tabs>
        <w:ind w:left="1701" w:hanging="567"/>
      </w:pPr>
      <w:rPr>
        <w:rFonts w:hint="default"/>
      </w:rPr>
    </w:lvl>
    <w:lvl w:ilvl="2">
      <w:start w:val="1"/>
      <w:numFmt w:val="decimal"/>
      <w:lvlText w:val="%1.%2.%3."/>
      <w:lvlJc w:val="left"/>
      <w:pPr>
        <w:tabs>
          <w:tab w:val="num" w:pos="2268"/>
        </w:tabs>
        <w:ind w:left="2268" w:hanging="567"/>
      </w:pPr>
      <w:rPr>
        <w:rFonts w:hint="default"/>
      </w:rPr>
    </w:lvl>
    <w:lvl w:ilvl="3">
      <w:start w:val="1"/>
      <w:numFmt w:val="decimal"/>
      <w:lvlText w:val="%1.%2.%3.%4."/>
      <w:lvlJc w:val="left"/>
      <w:pPr>
        <w:tabs>
          <w:tab w:val="num" w:pos="953"/>
        </w:tabs>
        <w:ind w:left="881" w:hanging="648"/>
      </w:pPr>
      <w:rPr>
        <w:rFonts w:hint="default"/>
      </w:rPr>
    </w:lvl>
    <w:lvl w:ilvl="4">
      <w:start w:val="1"/>
      <w:numFmt w:val="decimal"/>
      <w:lvlText w:val="%1.%2.%3.%4.%5."/>
      <w:lvlJc w:val="left"/>
      <w:pPr>
        <w:tabs>
          <w:tab w:val="num" w:pos="1673"/>
        </w:tabs>
        <w:ind w:left="1385" w:hanging="792"/>
      </w:pPr>
      <w:rPr>
        <w:rFonts w:hint="default"/>
      </w:rPr>
    </w:lvl>
    <w:lvl w:ilvl="5">
      <w:start w:val="1"/>
      <w:numFmt w:val="decimal"/>
      <w:lvlText w:val="%1.%2.%3.%4.%5.%6."/>
      <w:lvlJc w:val="left"/>
      <w:pPr>
        <w:tabs>
          <w:tab w:val="num" w:pos="2033"/>
        </w:tabs>
        <w:ind w:left="1889" w:hanging="936"/>
      </w:pPr>
      <w:rPr>
        <w:rFonts w:hint="default"/>
      </w:rPr>
    </w:lvl>
    <w:lvl w:ilvl="6">
      <w:start w:val="1"/>
      <w:numFmt w:val="decimal"/>
      <w:lvlText w:val="%1.%2.%3.%4.%5.%6.%7."/>
      <w:lvlJc w:val="left"/>
      <w:pPr>
        <w:tabs>
          <w:tab w:val="num" w:pos="2753"/>
        </w:tabs>
        <w:ind w:left="2393" w:hanging="1080"/>
      </w:pPr>
      <w:rPr>
        <w:rFonts w:hint="default"/>
      </w:rPr>
    </w:lvl>
    <w:lvl w:ilvl="7">
      <w:start w:val="1"/>
      <w:numFmt w:val="decimal"/>
      <w:lvlText w:val="%1.%2.%3.%4.%5.%6.%7.%8."/>
      <w:lvlJc w:val="left"/>
      <w:pPr>
        <w:tabs>
          <w:tab w:val="num" w:pos="3113"/>
        </w:tabs>
        <w:ind w:left="2897" w:hanging="1224"/>
      </w:pPr>
      <w:rPr>
        <w:rFonts w:hint="default"/>
      </w:rPr>
    </w:lvl>
    <w:lvl w:ilvl="8">
      <w:start w:val="1"/>
      <w:numFmt w:val="decimal"/>
      <w:lvlText w:val="%1.%2.%3.%4.%5.%6.%7.%8.%9."/>
      <w:lvlJc w:val="left"/>
      <w:pPr>
        <w:tabs>
          <w:tab w:val="num" w:pos="3833"/>
        </w:tabs>
        <w:ind w:left="3473" w:hanging="1440"/>
      </w:pPr>
      <w:rPr>
        <w:rFonts w:hint="default"/>
      </w:rPr>
    </w:lvl>
  </w:abstractNum>
  <w:abstractNum w:abstractNumId="6" w15:restartNumberingAfterBreak="0">
    <w:nsid w:val="0CB10A92"/>
    <w:multiLevelType w:val="hybridMultilevel"/>
    <w:tmpl w:val="706EBB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4720684"/>
    <w:multiLevelType w:val="hybridMultilevel"/>
    <w:tmpl w:val="56B23CC0"/>
    <w:lvl w:ilvl="0" w:tplc="0D7236EC">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692100F"/>
    <w:multiLevelType w:val="hybridMultilevel"/>
    <w:tmpl w:val="847A9C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9243FF6"/>
    <w:multiLevelType w:val="hybridMultilevel"/>
    <w:tmpl w:val="D5920018"/>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C326DD4"/>
    <w:multiLevelType w:val="hybridMultilevel"/>
    <w:tmpl w:val="59F0D5CC"/>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5A55874"/>
    <w:multiLevelType w:val="hybridMultilevel"/>
    <w:tmpl w:val="0D224230"/>
    <w:lvl w:ilvl="0" w:tplc="12D6DC6E">
      <w:numFmt w:val="bullet"/>
      <w:lvlText w:val=""/>
      <w:lvlJc w:val="left"/>
      <w:pPr>
        <w:ind w:left="720" w:hanging="360"/>
      </w:pPr>
      <w:rPr>
        <w:rFonts w:ascii="Wingdings" w:eastAsia="Times New Roman" w:hAnsi="Wingdings" w:cs="Times New Roman"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8F876D2"/>
    <w:multiLevelType w:val="hybridMultilevel"/>
    <w:tmpl w:val="7846BAF0"/>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A20519A"/>
    <w:multiLevelType w:val="hybridMultilevel"/>
    <w:tmpl w:val="99C0F974"/>
    <w:lvl w:ilvl="0" w:tplc="C480154E">
      <w:start w:val="1"/>
      <w:numFmt w:val="bullet"/>
      <w:pStyle w:val="Punkt"/>
      <w:lvlText w:val=""/>
      <w:lvlJc w:val="left"/>
      <w:pPr>
        <w:ind w:left="502" w:hanging="360"/>
      </w:pPr>
      <w:rPr>
        <w:rFonts w:ascii="Wingdings 2" w:hAnsi="Wingdings 2" w:hint="default"/>
        <w:color w:val="7F7F7F" w:themeColor="text1" w:themeTint="80"/>
        <w:sz w:val="22"/>
      </w:rPr>
    </w:lvl>
    <w:lvl w:ilvl="1" w:tplc="08070003" w:tentative="1">
      <w:start w:val="1"/>
      <w:numFmt w:val="bullet"/>
      <w:lvlText w:val="o"/>
      <w:lvlJc w:val="left"/>
      <w:pPr>
        <w:ind w:left="1582" w:hanging="360"/>
      </w:pPr>
      <w:rPr>
        <w:rFonts w:ascii="Courier New" w:hAnsi="Courier New" w:cs="Courier New" w:hint="default"/>
      </w:rPr>
    </w:lvl>
    <w:lvl w:ilvl="2" w:tplc="08070005" w:tentative="1">
      <w:start w:val="1"/>
      <w:numFmt w:val="bullet"/>
      <w:lvlText w:val=""/>
      <w:lvlJc w:val="left"/>
      <w:pPr>
        <w:ind w:left="2302" w:hanging="360"/>
      </w:pPr>
      <w:rPr>
        <w:rFonts w:ascii="Wingdings" w:hAnsi="Wingdings" w:hint="default"/>
      </w:rPr>
    </w:lvl>
    <w:lvl w:ilvl="3" w:tplc="08070001" w:tentative="1">
      <w:start w:val="1"/>
      <w:numFmt w:val="bullet"/>
      <w:lvlText w:val=""/>
      <w:lvlJc w:val="left"/>
      <w:pPr>
        <w:ind w:left="3022" w:hanging="360"/>
      </w:pPr>
      <w:rPr>
        <w:rFonts w:ascii="Symbol" w:hAnsi="Symbol" w:hint="default"/>
      </w:rPr>
    </w:lvl>
    <w:lvl w:ilvl="4" w:tplc="08070003" w:tentative="1">
      <w:start w:val="1"/>
      <w:numFmt w:val="bullet"/>
      <w:lvlText w:val="o"/>
      <w:lvlJc w:val="left"/>
      <w:pPr>
        <w:ind w:left="3742" w:hanging="360"/>
      </w:pPr>
      <w:rPr>
        <w:rFonts w:ascii="Courier New" w:hAnsi="Courier New" w:cs="Courier New" w:hint="default"/>
      </w:rPr>
    </w:lvl>
    <w:lvl w:ilvl="5" w:tplc="08070005" w:tentative="1">
      <w:start w:val="1"/>
      <w:numFmt w:val="bullet"/>
      <w:lvlText w:val=""/>
      <w:lvlJc w:val="left"/>
      <w:pPr>
        <w:ind w:left="4462" w:hanging="360"/>
      </w:pPr>
      <w:rPr>
        <w:rFonts w:ascii="Wingdings" w:hAnsi="Wingdings" w:hint="default"/>
      </w:rPr>
    </w:lvl>
    <w:lvl w:ilvl="6" w:tplc="08070001" w:tentative="1">
      <w:start w:val="1"/>
      <w:numFmt w:val="bullet"/>
      <w:lvlText w:val=""/>
      <w:lvlJc w:val="left"/>
      <w:pPr>
        <w:ind w:left="5182" w:hanging="360"/>
      </w:pPr>
      <w:rPr>
        <w:rFonts w:ascii="Symbol" w:hAnsi="Symbol" w:hint="default"/>
      </w:rPr>
    </w:lvl>
    <w:lvl w:ilvl="7" w:tplc="08070003" w:tentative="1">
      <w:start w:val="1"/>
      <w:numFmt w:val="bullet"/>
      <w:lvlText w:val="o"/>
      <w:lvlJc w:val="left"/>
      <w:pPr>
        <w:ind w:left="5902" w:hanging="360"/>
      </w:pPr>
      <w:rPr>
        <w:rFonts w:ascii="Courier New" w:hAnsi="Courier New" w:cs="Courier New" w:hint="default"/>
      </w:rPr>
    </w:lvl>
    <w:lvl w:ilvl="8" w:tplc="08070005" w:tentative="1">
      <w:start w:val="1"/>
      <w:numFmt w:val="bullet"/>
      <w:lvlText w:val=""/>
      <w:lvlJc w:val="left"/>
      <w:pPr>
        <w:ind w:left="6622" w:hanging="360"/>
      </w:pPr>
      <w:rPr>
        <w:rFonts w:ascii="Wingdings" w:hAnsi="Wingdings" w:hint="default"/>
      </w:rPr>
    </w:lvl>
  </w:abstractNum>
  <w:abstractNum w:abstractNumId="14" w15:restartNumberingAfterBreak="0">
    <w:nsid w:val="2C4A4E1E"/>
    <w:multiLevelType w:val="hybridMultilevel"/>
    <w:tmpl w:val="9FC83F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E495305"/>
    <w:multiLevelType w:val="hybridMultilevel"/>
    <w:tmpl w:val="FF423060"/>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0B120AE"/>
    <w:multiLevelType w:val="hybridMultilevel"/>
    <w:tmpl w:val="7846BAF0"/>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2F34474"/>
    <w:multiLevelType w:val="hybridMultilevel"/>
    <w:tmpl w:val="C8D4F630"/>
    <w:lvl w:ilvl="0" w:tplc="7E806F64">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99017EE"/>
    <w:multiLevelType w:val="hybridMultilevel"/>
    <w:tmpl w:val="7846BAF0"/>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B1963FA"/>
    <w:multiLevelType w:val="hybridMultilevel"/>
    <w:tmpl w:val="3B78E554"/>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D88520A"/>
    <w:multiLevelType w:val="hybridMultilevel"/>
    <w:tmpl w:val="E33404B2"/>
    <w:lvl w:ilvl="0" w:tplc="168A29A4">
      <w:numFmt w:val="bullet"/>
      <w:lvlText w:val=""/>
      <w:lvlJc w:val="left"/>
      <w:pPr>
        <w:ind w:left="786" w:hanging="360"/>
      </w:pPr>
      <w:rPr>
        <w:rFonts w:ascii="Wingdings" w:eastAsia="Times New Roman" w:hAnsi="Wingdings" w:cs="Times New Roman"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1" w15:restartNumberingAfterBreak="0">
    <w:nsid w:val="41F7669E"/>
    <w:multiLevelType w:val="hybridMultilevel"/>
    <w:tmpl w:val="7846BAF0"/>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9BD1EAD"/>
    <w:multiLevelType w:val="hybridMultilevel"/>
    <w:tmpl w:val="5BC88F4C"/>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B4E338E"/>
    <w:multiLevelType w:val="hybridMultilevel"/>
    <w:tmpl w:val="7846BAF0"/>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ED16DA3"/>
    <w:multiLevelType w:val="hybridMultilevel"/>
    <w:tmpl w:val="AC0E1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142305"/>
    <w:multiLevelType w:val="hybridMultilevel"/>
    <w:tmpl w:val="6694D13C"/>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1A55D42"/>
    <w:multiLevelType w:val="hybridMultilevel"/>
    <w:tmpl w:val="B29825DC"/>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8784BA2"/>
    <w:multiLevelType w:val="hybridMultilevel"/>
    <w:tmpl w:val="9FC83F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64BA7951"/>
    <w:multiLevelType w:val="hybridMultilevel"/>
    <w:tmpl w:val="15B296E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6CAF4C98"/>
    <w:multiLevelType w:val="hybridMultilevel"/>
    <w:tmpl w:val="7846BAF0"/>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709C6711"/>
    <w:multiLevelType w:val="hybridMultilevel"/>
    <w:tmpl w:val="1444DBEA"/>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73280A6D"/>
    <w:multiLevelType w:val="hybridMultilevel"/>
    <w:tmpl w:val="7846BAF0"/>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74EF41C9"/>
    <w:multiLevelType w:val="hybridMultilevel"/>
    <w:tmpl w:val="5852CF0E"/>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75116590"/>
    <w:multiLevelType w:val="hybridMultilevel"/>
    <w:tmpl w:val="B29825DC"/>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5480B3B"/>
    <w:multiLevelType w:val="hybridMultilevel"/>
    <w:tmpl w:val="935242E8"/>
    <w:lvl w:ilvl="0" w:tplc="275C6E14">
      <w:start w:val="1"/>
      <w:numFmt w:val="decimal"/>
      <w:lvlText w:val="%1."/>
      <w:lvlJc w:val="left"/>
      <w:pPr>
        <w:ind w:left="720" w:hanging="360"/>
      </w:pPr>
      <w:rPr>
        <w:rFonts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7F41F40"/>
    <w:multiLevelType w:val="multilevel"/>
    <w:tmpl w:val="08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6" w15:restartNumberingAfterBreak="0">
    <w:nsid w:val="781A5584"/>
    <w:multiLevelType w:val="multilevel"/>
    <w:tmpl w:val="CE485F50"/>
    <w:lvl w:ilvl="0">
      <w:start w:val="1"/>
      <w:numFmt w:val="bullet"/>
      <w:pStyle w:val="FormatvorlagePunktVor3ptNach0pt"/>
      <w:lvlText w:val=""/>
      <w:lvlJc w:val="left"/>
      <w:pPr>
        <w:ind w:left="2490" w:hanging="360"/>
      </w:pPr>
      <w:rPr>
        <w:rFonts w:ascii="Wingdings 2" w:hAnsi="Wingdings 2" w:hint="default"/>
        <w:color w:val="999999"/>
        <w:sz w:val="22"/>
        <w:szCs w:val="32"/>
        <w:u w:color="7F7F7F"/>
      </w:rPr>
    </w:lvl>
    <w:lvl w:ilvl="1">
      <w:start w:val="1"/>
      <w:numFmt w:val="bullet"/>
      <w:lvlText w:val="-"/>
      <w:lvlJc w:val="left"/>
      <w:pPr>
        <w:tabs>
          <w:tab w:val="num" w:pos="737"/>
        </w:tabs>
        <w:ind w:left="737" w:hanging="368"/>
      </w:pPr>
      <w:rPr>
        <w:rFonts w:ascii="Frutiger Light" w:hAnsi="Frutiger Light" w:hint="default"/>
        <w:sz w:val="22"/>
      </w:rPr>
    </w:lvl>
    <w:lvl w:ilvl="2">
      <w:start w:val="1"/>
      <w:numFmt w:val="bullet"/>
      <w:lvlText w:val=""/>
      <w:lvlJc w:val="left"/>
      <w:pPr>
        <w:tabs>
          <w:tab w:val="num" w:pos="1106"/>
        </w:tabs>
        <w:ind w:left="1106" w:hanging="369"/>
      </w:pPr>
      <w:rPr>
        <w:rFonts w:ascii="Wingdings" w:hAnsi="Wingdings" w:hint="default"/>
        <w:sz w:val="22"/>
      </w:rPr>
    </w:lvl>
    <w:lvl w:ilvl="3">
      <w:start w:val="1"/>
      <w:numFmt w:val="bullet"/>
      <w:suff w:val="nothing"/>
      <w:lvlText w:val=""/>
      <w:lvlJc w:val="left"/>
      <w:pPr>
        <w:ind w:left="1106" w:firstLine="0"/>
      </w:pPr>
      <w:rPr>
        <w:rFonts w:ascii="Wingdings" w:hAnsi="Wingdings" w:hint="default"/>
        <w:sz w:val="22"/>
      </w:rPr>
    </w:lvl>
    <w:lvl w:ilvl="4">
      <w:start w:val="1"/>
      <w:numFmt w:val="bullet"/>
      <w:suff w:val="nothing"/>
      <w:lvlText w:val=""/>
      <w:lvlJc w:val="left"/>
      <w:pPr>
        <w:ind w:left="1474" w:firstLine="0"/>
      </w:pPr>
      <w:rPr>
        <w:rFonts w:ascii="Wingdings" w:hAnsi="Wingdings" w:hint="default"/>
        <w:sz w:val="22"/>
      </w:rPr>
    </w:lvl>
    <w:lvl w:ilvl="5">
      <w:start w:val="1"/>
      <w:numFmt w:val="bullet"/>
      <w:suff w:val="nothing"/>
      <w:lvlText w:val=""/>
      <w:lvlJc w:val="left"/>
      <w:pPr>
        <w:ind w:left="1843" w:firstLine="0"/>
      </w:pPr>
      <w:rPr>
        <w:rFonts w:ascii="Wingdings" w:hAnsi="Wingdings" w:hint="default"/>
        <w:sz w:val="22"/>
      </w:rPr>
    </w:lvl>
    <w:lvl w:ilvl="6">
      <w:start w:val="1"/>
      <w:numFmt w:val="bullet"/>
      <w:suff w:val="nothing"/>
      <w:lvlText w:val=""/>
      <w:lvlJc w:val="left"/>
      <w:pPr>
        <w:ind w:left="2211" w:firstLine="0"/>
      </w:pPr>
      <w:rPr>
        <w:rFonts w:ascii="Wingdings" w:hAnsi="Wingdings" w:hint="default"/>
        <w:sz w:val="22"/>
      </w:rPr>
    </w:lvl>
    <w:lvl w:ilvl="7">
      <w:start w:val="1"/>
      <w:numFmt w:val="bullet"/>
      <w:suff w:val="nothing"/>
      <w:lvlText w:val=""/>
      <w:lvlJc w:val="left"/>
      <w:pPr>
        <w:ind w:left="2580" w:firstLine="0"/>
      </w:pPr>
      <w:rPr>
        <w:rFonts w:ascii="Wingdings" w:hAnsi="Wingdings" w:hint="default"/>
        <w:sz w:val="22"/>
      </w:rPr>
    </w:lvl>
    <w:lvl w:ilvl="8">
      <w:start w:val="1"/>
      <w:numFmt w:val="bullet"/>
      <w:suff w:val="nothing"/>
      <w:lvlText w:val=""/>
      <w:lvlJc w:val="left"/>
      <w:pPr>
        <w:ind w:left="2948" w:firstLine="0"/>
      </w:pPr>
      <w:rPr>
        <w:rFonts w:ascii="Wingdings" w:hAnsi="Wingdings" w:hint="default"/>
        <w:sz w:val="22"/>
      </w:rPr>
    </w:lvl>
  </w:abstractNum>
  <w:num w:numId="1">
    <w:abstractNumId w:val="36"/>
  </w:num>
  <w:num w:numId="2">
    <w:abstractNumId w:val="5"/>
  </w:num>
  <w:num w:numId="3">
    <w:abstractNumId w:val="35"/>
  </w:num>
  <w:num w:numId="4">
    <w:abstractNumId w:val="13"/>
  </w:num>
  <w:num w:numId="5">
    <w:abstractNumId w:val="6"/>
  </w:num>
  <w:num w:numId="6">
    <w:abstractNumId w:val="26"/>
  </w:num>
  <w:num w:numId="7">
    <w:abstractNumId w:val="11"/>
  </w:num>
  <w:num w:numId="8">
    <w:abstractNumId w:val="17"/>
  </w:num>
  <w:num w:numId="9">
    <w:abstractNumId w:val="8"/>
  </w:num>
  <w:num w:numId="10">
    <w:abstractNumId w:val="3"/>
  </w:num>
  <w:num w:numId="11">
    <w:abstractNumId w:val="2"/>
  </w:num>
  <w:num w:numId="12">
    <w:abstractNumId w:val="0"/>
  </w:num>
  <w:num w:numId="13">
    <w:abstractNumId w:val="14"/>
  </w:num>
  <w:num w:numId="14">
    <w:abstractNumId w:val="27"/>
  </w:num>
  <w:num w:numId="15">
    <w:abstractNumId w:val="28"/>
  </w:num>
  <w:num w:numId="16">
    <w:abstractNumId w:val="7"/>
  </w:num>
  <w:num w:numId="17">
    <w:abstractNumId w:val="1"/>
  </w:num>
  <w:num w:numId="18">
    <w:abstractNumId w:val="4"/>
  </w:num>
  <w:num w:numId="19">
    <w:abstractNumId w:val="34"/>
  </w:num>
  <w:num w:numId="20">
    <w:abstractNumId w:val="10"/>
  </w:num>
  <w:num w:numId="21">
    <w:abstractNumId w:val="22"/>
  </w:num>
  <w:num w:numId="22">
    <w:abstractNumId w:val="9"/>
  </w:num>
  <w:num w:numId="23">
    <w:abstractNumId w:val="32"/>
  </w:num>
  <w:num w:numId="24">
    <w:abstractNumId w:val="30"/>
  </w:num>
  <w:num w:numId="25">
    <w:abstractNumId w:val="24"/>
  </w:num>
  <w:num w:numId="26">
    <w:abstractNumId w:val="15"/>
  </w:num>
  <w:num w:numId="27">
    <w:abstractNumId w:val="25"/>
  </w:num>
  <w:num w:numId="28">
    <w:abstractNumId w:val="21"/>
  </w:num>
  <w:num w:numId="29">
    <w:abstractNumId w:val="31"/>
  </w:num>
  <w:num w:numId="30">
    <w:abstractNumId w:val="16"/>
  </w:num>
  <w:num w:numId="31">
    <w:abstractNumId w:val="29"/>
  </w:num>
  <w:num w:numId="32">
    <w:abstractNumId w:val="12"/>
  </w:num>
  <w:num w:numId="33">
    <w:abstractNumId w:val="18"/>
  </w:num>
  <w:num w:numId="34">
    <w:abstractNumId w:val="23"/>
  </w:num>
  <w:num w:numId="35">
    <w:abstractNumId w:val="19"/>
  </w:num>
  <w:num w:numId="36">
    <w:abstractNumId w:val="20"/>
  </w:num>
  <w:num w:numId="37">
    <w:abstractNumId w:val="3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activeWritingStyle w:appName="MSWord" w:lang="de-CH" w:vendorID="64" w:dllVersion="6" w:nlCheck="1" w:checkStyle="1"/>
  <w:activeWritingStyle w:appName="MSWord" w:lang="de-DE" w:vendorID="64" w:dllVersion="6" w:nlCheck="1" w:checkStyle="1"/>
  <w:activeWritingStyle w:appName="MSWord" w:lang="en-GB" w:vendorID="64" w:dllVersion="6" w:nlCheck="1" w:checkStyle="1"/>
  <w:activeWritingStyle w:appName="MSWord" w:lang="fr-FR" w:vendorID="64" w:dllVersion="6" w:nlCheck="1" w:checkStyle="1"/>
  <w:activeWritingStyle w:appName="MSWord" w:lang="fr-CH" w:vendorID="64" w:dllVersion="6" w:nlCheck="1" w:checkStyle="1"/>
  <w:activeWritingStyle w:appName="MSWord" w:lang="it-IT" w:vendorID="64" w:dllVersion="6" w:nlCheck="1" w:checkStyle="0"/>
  <w:activeWritingStyle w:appName="MSWord" w:lang="en-US" w:vendorID="64" w:dllVersion="6" w:nlCheck="1" w:checkStyle="1"/>
  <w:activeWritingStyle w:appName="MSWord" w:lang="de-CH" w:vendorID="64" w:dllVersion="0" w:nlCheck="1" w:checkStyle="0"/>
  <w:activeWritingStyle w:appName="MSWord" w:lang="de-DE" w:vendorID="64" w:dllVersion="0" w:nlCheck="1" w:checkStyle="0"/>
  <w:activeWritingStyle w:appName="MSWord" w:lang="en-GB" w:vendorID="64" w:dllVersion="0" w:nlCheck="1" w:checkStyle="0"/>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567"/>
  <w:autoHyphenation/>
  <w:consecutiveHyphenLimit w:val="3"/>
  <w:hyphenationZone w:val="425"/>
  <w:doNotHyphenateCaps/>
  <w:drawingGridHorizontalSpacing w:val="142"/>
  <w:drawingGridVerticalSpacing w:val="142"/>
  <w:displayHorizontalDrawingGridEvery w:val="2"/>
  <w:displayVerticalDrawingGridEvery w:val="2"/>
  <w:noPunctuationKerning/>
  <w:characterSpacingControl w:val="doNotCompress"/>
  <w:hdrShapeDefaults>
    <o:shapedefaults v:ext="edit" spidmax="8193">
      <o:colormru v:ext="edit" colors="silver,#ddd"/>
    </o:shapedefaults>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E6D"/>
    <w:rsid w:val="000003C0"/>
    <w:rsid w:val="00001122"/>
    <w:rsid w:val="000035A0"/>
    <w:rsid w:val="00005756"/>
    <w:rsid w:val="000060C7"/>
    <w:rsid w:val="00006D66"/>
    <w:rsid w:val="000075D6"/>
    <w:rsid w:val="0000768B"/>
    <w:rsid w:val="000077ED"/>
    <w:rsid w:val="00010406"/>
    <w:rsid w:val="00011881"/>
    <w:rsid w:val="000118EF"/>
    <w:rsid w:val="00012D0E"/>
    <w:rsid w:val="000133E1"/>
    <w:rsid w:val="00013CB2"/>
    <w:rsid w:val="0001558F"/>
    <w:rsid w:val="00020862"/>
    <w:rsid w:val="00022E59"/>
    <w:rsid w:val="000249F9"/>
    <w:rsid w:val="000278DF"/>
    <w:rsid w:val="00027F6C"/>
    <w:rsid w:val="0003163E"/>
    <w:rsid w:val="00032CEF"/>
    <w:rsid w:val="00032DDC"/>
    <w:rsid w:val="00032FB4"/>
    <w:rsid w:val="000333B0"/>
    <w:rsid w:val="00034B85"/>
    <w:rsid w:val="00034BA6"/>
    <w:rsid w:val="00035982"/>
    <w:rsid w:val="00036580"/>
    <w:rsid w:val="00037179"/>
    <w:rsid w:val="00041609"/>
    <w:rsid w:val="000425E8"/>
    <w:rsid w:val="00042724"/>
    <w:rsid w:val="00042BD0"/>
    <w:rsid w:val="000435A1"/>
    <w:rsid w:val="00043976"/>
    <w:rsid w:val="000452AA"/>
    <w:rsid w:val="00045E63"/>
    <w:rsid w:val="00046544"/>
    <w:rsid w:val="00047782"/>
    <w:rsid w:val="00047A3B"/>
    <w:rsid w:val="0005194E"/>
    <w:rsid w:val="000529D9"/>
    <w:rsid w:val="00052A9D"/>
    <w:rsid w:val="00053032"/>
    <w:rsid w:val="0005374A"/>
    <w:rsid w:val="000545F3"/>
    <w:rsid w:val="00055CE8"/>
    <w:rsid w:val="000563D4"/>
    <w:rsid w:val="00057205"/>
    <w:rsid w:val="000615B8"/>
    <w:rsid w:val="0006211C"/>
    <w:rsid w:val="00062675"/>
    <w:rsid w:val="00063502"/>
    <w:rsid w:val="00064867"/>
    <w:rsid w:val="000656BA"/>
    <w:rsid w:val="00066DE9"/>
    <w:rsid w:val="00071267"/>
    <w:rsid w:val="000713B7"/>
    <w:rsid w:val="000716D4"/>
    <w:rsid w:val="00071F8E"/>
    <w:rsid w:val="00073732"/>
    <w:rsid w:val="00074124"/>
    <w:rsid w:val="00074C23"/>
    <w:rsid w:val="000763D9"/>
    <w:rsid w:val="000768DF"/>
    <w:rsid w:val="0008040B"/>
    <w:rsid w:val="00081180"/>
    <w:rsid w:val="00081E73"/>
    <w:rsid w:val="00082121"/>
    <w:rsid w:val="00085F49"/>
    <w:rsid w:val="00086A01"/>
    <w:rsid w:val="00090575"/>
    <w:rsid w:val="00090B11"/>
    <w:rsid w:val="0009142B"/>
    <w:rsid w:val="00091C1F"/>
    <w:rsid w:val="00092D99"/>
    <w:rsid w:val="00095559"/>
    <w:rsid w:val="000959DE"/>
    <w:rsid w:val="00097EB7"/>
    <w:rsid w:val="000A0720"/>
    <w:rsid w:val="000A098E"/>
    <w:rsid w:val="000A118F"/>
    <w:rsid w:val="000A13FD"/>
    <w:rsid w:val="000A2E48"/>
    <w:rsid w:val="000A344B"/>
    <w:rsid w:val="000A3D09"/>
    <w:rsid w:val="000A4003"/>
    <w:rsid w:val="000A4698"/>
    <w:rsid w:val="000A54E8"/>
    <w:rsid w:val="000A5916"/>
    <w:rsid w:val="000A64CE"/>
    <w:rsid w:val="000B1491"/>
    <w:rsid w:val="000B2BAA"/>
    <w:rsid w:val="000B2ECF"/>
    <w:rsid w:val="000B3C5D"/>
    <w:rsid w:val="000B48ED"/>
    <w:rsid w:val="000B5DCC"/>
    <w:rsid w:val="000B611B"/>
    <w:rsid w:val="000B6BA7"/>
    <w:rsid w:val="000C1121"/>
    <w:rsid w:val="000C4E09"/>
    <w:rsid w:val="000C67D4"/>
    <w:rsid w:val="000C68E6"/>
    <w:rsid w:val="000C7246"/>
    <w:rsid w:val="000D0DC6"/>
    <w:rsid w:val="000D5643"/>
    <w:rsid w:val="000D63C5"/>
    <w:rsid w:val="000D7FE5"/>
    <w:rsid w:val="000E0D32"/>
    <w:rsid w:val="000E13B8"/>
    <w:rsid w:val="000E18F0"/>
    <w:rsid w:val="000E2C38"/>
    <w:rsid w:val="000E36C3"/>
    <w:rsid w:val="000E57B1"/>
    <w:rsid w:val="000F0034"/>
    <w:rsid w:val="000F02FA"/>
    <w:rsid w:val="000F12AB"/>
    <w:rsid w:val="000F15E1"/>
    <w:rsid w:val="000F32DF"/>
    <w:rsid w:val="000F34D4"/>
    <w:rsid w:val="000F4345"/>
    <w:rsid w:val="000F47FD"/>
    <w:rsid w:val="000F4FAE"/>
    <w:rsid w:val="00100625"/>
    <w:rsid w:val="00100A9E"/>
    <w:rsid w:val="00101418"/>
    <w:rsid w:val="00101CCF"/>
    <w:rsid w:val="00102C2B"/>
    <w:rsid w:val="001032DC"/>
    <w:rsid w:val="001044AD"/>
    <w:rsid w:val="001049AC"/>
    <w:rsid w:val="00104E8F"/>
    <w:rsid w:val="00105C47"/>
    <w:rsid w:val="0010647E"/>
    <w:rsid w:val="001064F7"/>
    <w:rsid w:val="00106947"/>
    <w:rsid w:val="00106A51"/>
    <w:rsid w:val="00107955"/>
    <w:rsid w:val="00107FDC"/>
    <w:rsid w:val="001100EC"/>
    <w:rsid w:val="001101FA"/>
    <w:rsid w:val="001103D9"/>
    <w:rsid w:val="0011097C"/>
    <w:rsid w:val="001110C2"/>
    <w:rsid w:val="001139D3"/>
    <w:rsid w:val="0011430F"/>
    <w:rsid w:val="001145E3"/>
    <w:rsid w:val="001149DC"/>
    <w:rsid w:val="0011505C"/>
    <w:rsid w:val="00117A5E"/>
    <w:rsid w:val="00121D0F"/>
    <w:rsid w:val="0012282B"/>
    <w:rsid w:val="00124332"/>
    <w:rsid w:val="001255F1"/>
    <w:rsid w:val="00125E74"/>
    <w:rsid w:val="00126315"/>
    <w:rsid w:val="0012632C"/>
    <w:rsid w:val="00126AAC"/>
    <w:rsid w:val="00130528"/>
    <w:rsid w:val="00130B54"/>
    <w:rsid w:val="00131356"/>
    <w:rsid w:val="00131D0C"/>
    <w:rsid w:val="00132542"/>
    <w:rsid w:val="00133991"/>
    <w:rsid w:val="00136877"/>
    <w:rsid w:val="00137CAC"/>
    <w:rsid w:val="00140417"/>
    <w:rsid w:val="00140A59"/>
    <w:rsid w:val="001411D2"/>
    <w:rsid w:val="001419CC"/>
    <w:rsid w:val="0014331A"/>
    <w:rsid w:val="00144918"/>
    <w:rsid w:val="001450AA"/>
    <w:rsid w:val="00146057"/>
    <w:rsid w:val="00147481"/>
    <w:rsid w:val="00147A94"/>
    <w:rsid w:val="00150296"/>
    <w:rsid w:val="00150ACB"/>
    <w:rsid w:val="00151225"/>
    <w:rsid w:val="001517E5"/>
    <w:rsid w:val="0015242D"/>
    <w:rsid w:val="001541D3"/>
    <w:rsid w:val="0015503A"/>
    <w:rsid w:val="00155D61"/>
    <w:rsid w:val="00155FE2"/>
    <w:rsid w:val="00156836"/>
    <w:rsid w:val="001579F2"/>
    <w:rsid w:val="00157F62"/>
    <w:rsid w:val="0016365F"/>
    <w:rsid w:val="00165A0D"/>
    <w:rsid w:val="00165BF2"/>
    <w:rsid w:val="001665B7"/>
    <w:rsid w:val="00171224"/>
    <w:rsid w:val="001719B8"/>
    <w:rsid w:val="00171A47"/>
    <w:rsid w:val="00171C63"/>
    <w:rsid w:val="001730B5"/>
    <w:rsid w:val="00175133"/>
    <w:rsid w:val="001761DA"/>
    <w:rsid w:val="001762CA"/>
    <w:rsid w:val="001766B8"/>
    <w:rsid w:val="00176D24"/>
    <w:rsid w:val="001801A5"/>
    <w:rsid w:val="00183184"/>
    <w:rsid w:val="00184C62"/>
    <w:rsid w:val="001858AB"/>
    <w:rsid w:val="00190A71"/>
    <w:rsid w:val="00192B0D"/>
    <w:rsid w:val="00193A1E"/>
    <w:rsid w:val="00193C3B"/>
    <w:rsid w:val="0019442F"/>
    <w:rsid w:val="00196A5A"/>
    <w:rsid w:val="0019760C"/>
    <w:rsid w:val="0019777C"/>
    <w:rsid w:val="00197B62"/>
    <w:rsid w:val="001A24A6"/>
    <w:rsid w:val="001A3A8B"/>
    <w:rsid w:val="001A43A7"/>
    <w:rsid w:val="001A5CCD"/>
    <w:rsid w:val="001A684F"/>
    <w:rsid w:val="001A7406"/>
    <w:rsid w:val="001A7840"/>
    <w:rsid w:val="001B2D26"/>
    <w:rsid w:val="001B39BF"/>
    <w:rsid w:val="001B60C7"/>
    <w:rsid w:val="001B612C"/>
    <w:rsid w:val="001B737A"/>
    <w:rsid w:val="001B7FBB"/>
    <w:rsid w:val="001C0530"/>
    <w:rsid w:val="001C0585"/>
    <w:rsid w:val="001C0756"/>
    <w:rsid w:val="001C0ABE"/>
    <w:rsid w:val="001C1711"/>
    <w:rsid w:val="001C6A76"/>
    <w:rsid w:val="001C6CEC"/>
    <w:rsid w:val="001C736D"/>
    <w:rsid w:val="001C7BB7"/>
    <w:rsid w:val="001D0471"/>
    <w:rsid w:val="001D2232"/>
    <w:rsid w:val="001D42EA"/>
    <w:rsid w:val="001D4804"/>
    <w:rsid w:val="001D508D"/>
    <w:rsid w:val="001D51C6"/>
    <w:rsid w:val="001D62AA"/>
    <w:rsid w:val="001D6DAC"/>
    <w:rsid w:val="001D74DE"/>
    <w:rsid w:val="001D790D"/>
    <w:rsid w:val="001D793A"/>
    <w:rsid w:val="001E2735"/>
    <w:rsid w:val="001E2D2D"/>
    <w:rsid w:val="001E36C3"/>
    <w:rsid w:val="001E3B1C"/>
    <w:rsid w:val="001E3CF5"/>
    <w:rsid w:val="001E417D"/>
    <w:rsid w:val="001E5AFB"/>
    <w:rsid w:val="001E5BEF"/>
    <w:rsid w:val="001E69E6"/>
    <w:rsid w:val="001E79F4"/>
    <w:rsid w:val="001E7F45"/>
    <w:rsid w:val="001F0283"/>
    <w:rsid w:val="001F0BEC"/>
    <w:rsid w:val="001F5E7B"/>
    <w:rsid w:val="001F69E0"/>
    <w:rsid w:val="002016E8"/>
    <w:rsid w:val="00203688"/>
    <w:rsid w:val="00203A25"/>
    <w:rsid w:val="0020545A"/>
    <w:rsid w:val="002057A6"/>
    <w:rsid w:val="00205C62"/>
    <w:rsid w:val="00210866"/>
    <w:rsid w:val="0021275E"/>
    <w:rsid w:val="00214D23"/>
    <w:rsid w:val="00214F6C"/>
    <w:rsid w:val="00216DD2"/>
    <w:rsid w:val="00216EE9"/>
    <w:rsid w:val="00220FF4"/>
    <w:rsid w:val="00221D3C"/>
    <w:rsid w:val="0022366B"/>
    <w:rsid w:val="00223786"/>
    <w:rsid w:val="00223E3C"/>
    <w:rsid w:val="00223EBC"/>
    <w:rsid w:val="002262D2"/>
    <w:rsid w:val="00226E33"/>
    <w:rsid w:val="00226E3A"/>
    <w:rsid w:val="00226E91"/>
    <w:rsid w:val="002271BC"/>
    <w:rsid w:val="002274A3"/>
    <w:rsid w:val="002274F9"/>
    <w:rsid w:val="002277DD"/>
    <w:rsid w:val="0023140F"/>
    <w:rsid w:val="00232028"/>
    <w:rsid w:val="002326DB"/>
    <w:rsid w:val="00233DA9"/>
    <w:rsid w:val="00234958"/>
    <w:rsid w:val="002350C2"/>
    <w:rsid w:val="00236C9C"/>
    <w:rsid w:val="00240227"/>
    <w:rsid w:val="00240467"/>
    <w:rsid w:val="002410FE"/>
    <w:rsid w:val="002412BF"/>
    <w:rsid w:val="00242512"/>
    <w:rsid w:val="002435B9"/>
    <w:rsid w:val="00244044"/>
    <w:rsid w:val="00245DAE"/>
    <w:rsid w:val="00246626"/>
    <w:rsid w:val="002466DB"/>
    <w:rsid w:val="00246C73"/>
    <w:rsid w:val="002503AC"/>
    <w:rsid w:val="00251721"/>
    <w:rsid w:val="00253494"/>
    <w:rsid w:val="00253FC8"/>
    <w:rsid w:val="00254B0F"/>
    <w:rsid w:val="002573DA"/>
    <w:rsid w:val="00260AEC"/>
    <w:rsid w:val="00263695"/>
    <w:rsid w:val="0026421B"/>
    <w:rsid w:val="00272ECB"/>
    <w:rsid w:val="0027352C"/>
    <w:rsid w:val="00273C2F"/>
    <w:rsid w:val="002749AC"/>
    <w:rsid w:val="00275AD8"/>
    <w:rsid w:val="00280703"/>
    <w:rsid w:val="002836D6"/>
    <w:rsid w:val="00286437"/>
    <w:rsid w:val="0028682D"/>
    <w:rsid w:val="00287EB5"/>
    <w:rsid w:val="002909D1"/>
    <w:rsid w:val="00290A01"/>
    <w:rsid w:val="00292506"/>
    <w:rsid w:val="00292A53"/>
    <w:rsid w:val="00294E8D"/>
    <w:rsid w:val="0029764C"/>
    <w:rsid w:val="00297EF6"/>
    <w:rsid w:val="002A12B1"/>
    <w:rsid w:val="002A42FF"/>
    <w:rsid w:val="002A5330"/>
    <w:rsid w:val="002A5CDD"/>
    <w:rsid w:val="002A6349"/>
    <w:rsid w:val="002A63B4"/>
    <w:rsid w:val="002A6BD6"/>
    <w:rsid w:val="002A7170"/>
    <w:rsid w:val="002B19EC"/>
    <w:rsid w:val="002B1EB7"/>
    <w:rsid w:val="002B6EC7"/>
    <w:rsid w:val="002C081B"/>
    <w:rsid w:val="002C2890"/>
    <w:rsid w:val="002C3E93"/>
    <w:rsid w:val="002C71F3"/>
    <w:rsid w:val="002D0B87"/>
    <w:rsid w:val="002D14C1"/>
    <w:rsid w:val="002D1D43"/>
    <w:rsid w:val="002D30A1"/>
    <w:rsid w:val="002D4F08"/>
    <w:rsid w:val="002D6CD7"/>
    <w:rsid w:val="002D7343"/>
    <w:rsid w:val="002D7423"/>
    <w:rsid w:val="002E1465"/>
    <w:rsid w:val="002E2CC3"/>
    <w:rsid w:val="002E34F9"/>
    <w:rsid w:val="002E380D"/>
    <w:rsid w:val="002E461F"/>
    <w:rsid w:val="002E4B68"/>
    <w:rsid w:val="002E5B10"/>
    <w:rsid w:val="002E5F18"/>
    <w:rsid w:val="002E66C5"/>
    <w:rsid w:val="002F1231"/>
    <w:rsid w:val="002F2683"/>
    <w:rsid w:val="002F278D"/>
    <w:rsid w:val="002F3D36"/>
    <w:rsid w:val="002F471D"/>
    <w:rsid w:val="002F512F"/>
    <w:rsid w:val="002F7CB4"/>
    <w:rsid w:val="0030088A"/>
    <w:rsid w:val="00300907"/>
    <w:rsid w:val="00301036"/>
    <w:rsid w:val="00301344"/>
    <w:rsid w:val="00301EF6"/>
    <w:rsid w:val="00302444"/>
    <w:rsid w:val="003030E2"/>
    <w:rsid w:val="003067F0"/>
    <w:rsid w:val="00307642"/>
    <w:rsid w:val="003078CE"/>
    <w:rsid w:val="00310606"/>
    <w:rsid w:val="00312E48"/>
    <w:rsid w:val="0031376A"/>
    <w:rsid w:val="003138B7"/>
    <w:rsid w:val="00314D83"/>
    <w:rsid w:val="00314D93"/>
    <w:rsid w:val="0031646A"/>
    <w:rsid w:val="0031763F"/>
    <w:rsid w:val="00317B32"/>
    <w:rsid w:val="00317EE1"/>
    <w:rsid w:val="00320F43"/>
    <w:rsid w:val="003237BE"/>
    <w:rsid w:val="00325E27"/>
    <w:rsid w:val="00326732"/>
    <w:rsid w:val="00332664"/>
    <w:rsid w:val="0033354E"/>
    <w:rsid w:val="00334042"/>
    <w:rsid w:val="00336358"/>
    <w:rsid w:val="003411E4"/>
    <w:rsid w:val="00341688"/>
    <w:rsid w:val="00344652"/>
    <w:rsid w:val="00345E4D"/>
    <w:rsid w:val="00345F0D"/>
    <w:rsid w:val="003479C4"/>
    <w:rsid w:val="003479D3"/>
    <w:rsid w:val="00350286"/>
    <w:rsid w:val="00353750"/>
    <w:rsid w:val="003600CD"/>
    <w:rsid w:val="00361586"/>
    <w:rsid w:val="003633D8"/>
    <w:rsid w:val="00364D05"/>
    <w:rsid w:val="00370451"/>
    <w:rsid w:val="003721E2"/>
    <w:rsid w:val="00372BAC"/>
    <w:rsid w:val="00373044"/>
    <w:rsid w:val="00373657"/>
    <w:rsid w:val="003741A8"/>
    <w:rsid w:val="00374F8C"/>
    <w:rsid w:val="003756A7"/>
    <w:rsid w:val="00380227"/>
    <w:rsid w:val="00381A29"/>
    <w:rsid w:val="0038234D"/>
    <w:rsid w:val="00385F75"/>
    <w:rsid w:val="003909FF"/>
    <w:rsid w:val="003917D9"/>
    <w:rsid w:val="003932A8"/>
    <w:rsid w:val="00393814"/>
    <w:rsid w:val="00394F02"/>
    <w:rsid w:val="00394F3F"/>
    <w:rsid w:val="00396A49"/>
    <w:rsid w:val="00396C78"/>
    <w:rsid w:val="00396DD7"/>
    <w:rsid w:val="00397288"/>
    <w:rsid w:val="003A0168"/>
    <w:rsid w:val="003A05EE"/>
    <w:rsid w:val="003A215C"/>
    <w:rsid w:val="003A2552"/>
    <w:rsid w:val="003A2AD6"/>
    <w:rsid w:val="003A44D9"/>
    <w:rsid w:val="003A4658"/>
    <w:rsid w:val="003A4ED4"/>
    <w:rsid w:val="003A517D"/>
    <w:rsid w:val="003A5250"/>
    <w:rsid w:val="003A5C4A"/>
    <w:rsid w:val="003B08F6"/>
    <w:rsid w:val="003B1EBD"/>
    <w:rsid w:val="003B4157"/>
    <w:rsid w:val="003B4E9E"/>
    <w:rsid w:val="003B4FFF"/>
    <w:rsid w:val="003B5697"/>
    <w:rsid w:val="003B6F65"/>
    <w:rsid w:val="003C02AF"/>
    <w:rsid w:val="003C1459"/>
    <w:rsid w:val="003C1715"/>
    <w:rsid w:val="003C1A0F"/>
    <w:rsid w:val="003C1AC1"/>
    <w:rsid w:val="003C2896"/>
    <w:rsid w:val="003C44E8"/>
    <w:rsid w:val="003C618B"/>
    <w:rsid w:val="003C66AE"/>
    <w:rsid w:val="003C68C5"/>
    <w:rsid w:val="003C6B27"/>
    <w:rsid w:val="003D035A"/>
    <w:rsid w:val="003D052F"/>
    <w:rsid w:val="003D0A86"/>
    <w:rsid w:val="003D0D6E"/>
    <w:rsid w:val="003D2987"/>
    <w:rsid w:val="003D2D6D"/>
    <w:rsid w:val="003D4128"/>
    <w:rsid w:val="003D4F97"/>
    <w:rsid w:val="003D6C61"/>
    <w:rsid w:val="003D6F4C"/>
    <w:rsid w:val="003D7308"/>
    <w:rsid w:val="003D7ED0"/>
    <w:rsid w:val="003E112D"/>
    <w:rsid w:val="003E3CEC"/>
    <w:rsid w:val="003E4936"/>
    <w:rsid w:val="003E5FF0"/>
    <w:rsid w:val="003E6810"/>
    <w:rsid w:val="003E7647"/>
    <w:rsid w:val="003E7B8C"/>
    <w:rsid w:val="003F025F"/>
    <w:rsid w:val="003F0B9B"/>
    <w:rsid w:val="003F105F"/>
    <w:rsid w:val="003F2E7F"/>
    <w:rsid w:val="003F4E44"/>
    <w:rsid w:val="003F5395"/>
    <w:rsid w:val="003F5C6C"/>
    <w:rsid w:val="003F7924"/>
    <w:rsid w:val="0040081C"/>
    <w:rsid w:val="00400CA6"/>
    <w:rsid w:val="00400F68"/>
    <w:rsid w:val="0040229D"/>
    <w:rsid w:val="00402384"/>
    <w:rsid w:val="00402E3E"/>
    <w:rsid w:val="00403752"/>
    <w:rsid w:val="0040542C"/>
    <w:rsid w:val="00405449"/>
    <w:rsid w:val="00406302"/>
    <w:rsid w:val="00410269"/>
    <w:rsid w:val="00410599"/>
    <w:rsid w:val="00411A05"/>
    <w:rsid w:val="004124B9"/>
    <w:rsid w:val="00413194"/>
    <w:rsid w:val="004142B0"/>
    <w:rsid w:val="004178F2"/>
    <w:rsid w:val="00420920"/>
    <w:rsid w:val="00421949"/>
    <w:rsid w:val="00425523"/>
    <w:rsid w:val="004264E1"/>
    <w:rsid w:val="00426E0D"/>
    <w:rsid w:val="00426E4A"/>
    <w:rsid w:val="00431261"/>
    <w:rsid w:val="0043215D"/>
    <w:rsid w:val="00433CDB"/>
    <w:rsid w:val="0044004F"/>
    <w:rsid w:val="00441CB1"/>
    <w:rsid w:val="00444038"/>
    <w:rsid w:val="00444AC7"/>
    <w:rsid w:val="00445193"/>
    <w:rsid w:val="00445C0C"/>
    <w:rsid w:val="0045061B"/>
    <w:rsid w:val="00450D05"/>
    <w:rsid w:val="004521A9"/>
    <w:rsid w:val="00452DB5"/>
    <w:rsid w:val="0045426B"/>
    <w:rsid w:val="00455F3F"/>
    <w:rsid w:val="00456E04"/>
    <w:rsid w:val="004571EE"/>
    <w:rsid w:val="00461506"/>
    <w:rsid w:val="0046273A"/>
    <w:rsid w:val="00463B9E"/>
    <w:rsid w:val="00463F87"/>
    <w:rsid w:val="00464CE2"/>
    <w:rsid w:val="004651C9"/>
    <w:rsid w:val="004657EF"/>
    <w:rsid w:val="0046713C"/>
    <w:rsid w:val="00467FF4"/>
    <w:rsid w:val="00472DF9"/>
    <w:rsid w:val="004730BE"/>
    <w:rsid w:val="004733AE"/>
    <w:rsid w:val="0047398E"/>
    <w:rsid w:val="00474563"/>
    <w:rsid w:val="0047524B"/>
    <w:rsid w:val="00476AA0"/>
    <w:rsid w:val="004809EF"/>
    <w:rsid w:val="00481AE5"/>
    <w:rsid w:val="00481CF8"/>
    <w:rsid w:val="00482752"/>
    <w:rsid w:val="0048377B"/>
    <w:rsid w:val="00485883"/>
    <w:rsid w:val="00490A1A"/>
    <w:rsid w:val="004917BE"/>
    <w:rsid w:val="00492796"/>
    <w:rsid w:val="00493016"/>
    <w:rsid w:val="004935CE"/>
    <w:rsid w:val="00493A4E"/>
    <w:rsid w:val="004954C0"/>
    <w:rsid w:val="00496F2F"/>
    <w:rsid w:val="004A3CB6"/>
    <w:rsid w:val="004A3ED4"/>
    <w:rsid w:val="004A493B"/>
    <w:rsid w:val="004A5FCD"/>
    <w:rsid w:val="004B05CC"/>
    <w:rsid w:val="004B2D31"/>
    <w:rsid w:val="004B4CD2"/>
    <w:rsid w:val="004B5122"/>
    <w:rsid w:val="004B5400"/>
    <w:rsid w:val="004B6EA5"/>
    <w:rsid w:val="004B7EBC"/>
    <w:rsid w:val="004C0CF1"/>
    <w:rsid w:val="004C268E"/>
    <w:rsid w:val="004C461B"/>
    <w:rsid w:val="004C5229"/>
    <w:rsid w:val="004D1276"/>
    <w:rsid w:val="004D128B"/>
    <w:rsid w:val="004D1825"/>
    <w:rsid w:val="004D1EC5"/>
    <w:rsid w:val="004D268C"/>
    <w:rsid w:val="004D2B95"/>
    <w:rsid w:val="004D4507"/>
    <w:rsid w:val="004D45B1"/>
    <w:rsid w:val="004D5376"/>
    <w:rsid w:val="004D559F"/>
    <w:rsid w:val="004D5E8E"/>
    <w:rsid w:val="004D6BF5"/>
    <w:rsid w:val="004D7A68"/>
    <w:rsid w:val="004E1243"/>
    <w:rsid w:val="004E23A1"/>
    <w:rsid w:val="004E24FD"/>
    <w:rsid w:val="004E37C7"/>
    <w:rsid w:val="004E44EA"/>
    <w:rsid w:val="004E52F3"/>
    <w:rsid w:val="004E77CD"/>
    <w:rsid w:val="004F0694"/>
    <w:rsid w:val="004F1A35"/>
    <w:rsid w:val="004F3B8F"/>
    <w:rsid w:val="004F5569"/>
    <w:rsid w:val="004F6D55"/>
    <w:rsid w:val="004F6DDA"/>
    <w:rsid w:val="004F6E6D"/>
    <w:rsid w:val="00501750"/>
    <w:rsid w:val="00501927"/>
    <w:rsid w:val="005039DD"/>
    <w:rsid w:val="00503F56"/>
    <w:rsid w:val="00504EA9"/>
    <w:rsid w:val="00506061"/>
    <w:rsid w:val="005060E5"/>
    <w:rsid w:val="005066B9"/>
    <w:rsid w:val="0050798E"/>
    <w:rsid w:val="00510B09"/>
    <w:rsid w:val="00510BB9"/>
    <w:rsid w:val="005110CF"/>
    <w:rsid w:val="00511BEA"/>
    <w:rsid w:val="00514CED"/>
    <w:rsid w:val="005157A6"/>
    <w:rsid w:val="005242BB"/>
    <w:rsid w:val="005242FE"/>
    <w:rsid w:val="005264A4"/>
    <w:rsid w:val="0053070B"/>
    <w:rsid w:val="0053337E"/>
    <w:rsid w:val="00533B48"/>
    <w:rsid w:val="00534F4C"/>
    <w:rsid w:val="00537CC4"/>
    <w:rsid w:val="00540537"/>
    <w:rsid w:val="00540824"/>
    <w:rsid w:val="005418E7"/>
    <w:rsid w:val="00541B31"/>
    <w:rsid w:val="00541BD1"/>
    <w:rsid w:val="00543DBA"/>
    <w:rsid w:val="00543E1B"/>
    <w:rsid w:val="00547CF4"/>
    <w:rsid w:val="005520ED"/>
    <w:rsid w:val="0055265C"/>
    <w:rsid w:val="00552662"/>
    <w:rsid w:val="005534FB"/>
    <w:rsid w:val="00554AC1"/>
    <w:rsid w:val="00554C8B"/>
    <w:rsid w:val="00554E98"/>
    <w:rsid w:val="005564C5"/>
    <w:rsid w:val="00557A93"/>
    <w:rsid w:val="005603A8"/>
    <w:rsid w:val="00563474"/>
    <w:rsid w:val="005641F6"/>
    <w:rsid w:val="0056714A"/>
    <w:rsid w:val="005679C4"/>
    <w:rsid w:val="00567B91"/>
    <w:rsid w:val="005700E8"/>
    <w:rsid w:val="005705CE"/>
    <w:rsid w:val="005709ED"/>
    <w:rsid w:val="00570BC9"/>
    <w:rsid w:val="005728F0"/>
    <w:rsid w:val="00572977"/>
    <w:rsid w:val="00573FD1"/>
    <w:rsid w:val="00574039"/>
    <w:rsid w:val="005741A0"/>
    <w:rsid w:val="0057427F"/>
    <w:rsid w:val="00575F9D"/>
    <w:rsid w:val="005762A3"/>
    <w:rsid w:val="0057679E"/>
    <w:rsid w:val="00580DCF"/>
    <w:rsid w:val="00581882"/>
    <w:rsid w:val="00581C38"/>
    <w:rsid w:val="0058219C"/>
    <w:rsid w:val="00582CB9"/>
    <w:rsid w:val="0058431B"/>
    <w:rsid w:val="005865CB"/>
    <w:rsid w:val="005871FE"/>
    <w:rsid w:val="0058722F"/>
    <w:rsid w:val="00590B0A"/>
    <w:rsid w:val="0059117A"/>
    <w:rsid w:val="00592358"/>
    <w:rsid w:val="00594053"/>
    <w:rsid w:val="005943A6"/>
    <w:rsid w:val="00594739"/>
    <w:rsid w:val="005947E8"/>
    <w:rsid w:val="00594DA9"/>
    <w:rsid w:val="00594E7D"/>
    <w:rsid w:val="00595E68"/>
    <w:rsid w:val="00595EA0"/>
    <w:rsid w:val="00595F4A"/>
    <w:rsid w:val="0059655A"/>
    <w:rsid w:val="00597E61"/>
    <w:rsid w:val="005A364D"/>
    <w:rsid w:val="005A3A7C"/>
    <w:rsid w:val="005A40C8"/>
    <w:rsid w:val="005A52C7"/>
    <w:rsid w:val="005A550B"/>
    <w:rsid w:val="005A7CA1"/>
    <w:rsid w:val="005A7F94"/>
    <w:rsid w:val="005B3D0F"/>
    <w:rsid w:val="005B489F"/>
    <w:rsid w:val="005B4E40"/>
    <w:rsid w:val="005B584B"/>
    <w:rsid w:val="005B5A06"/>
    <w:rsid w:val="005B76B7"/>
    <w:rsid w:val="005C0658"/>
    <w:rsid w:val="005C14E5"/>
    <w:rsid w:val="005C223D"/>
    <w:rsid w:val="005C23CB"/>
    <w:rsid w:val="005C277F"/>
    <w:rsid w:val="005C30A3"/>
    <w:rsid w:val="005C519F"/>
    <w:rsid w:val="005C577D"/>
    <w:rsid w:val="005C758A"/>
    <w:rsid w:val="005C7C4D"/>
    <w:rsid w:val="005D0499"/>
    <w:rsid w:val="005D05D4"/>
    <w:rsid w:val="005D2502"/>
    <w:rsid w:val="005D28EA"/>
    <w:rsid w:val="005D3FE9"/>
    <w:rsid w:val="005D601C"/>
    <w:rsid w:val="005D7875"/>
    <w:rsid w:val="005E00E0"/>
    <w:rsid w:val="005E089C"/>
    <w:rsid w:val="005E191E"/>
    <w:rsid w:val="005E19F2"/>
    <w:rsid w:val="005E3487"/>
    <w:rsid w:val="005E4040"/>
    <w:rsid w:val="005E51B7"/>
    <w:rsid w:val="005E5C20"/>
    <w:rsid w:val="005E63C0"/>
    <w:rsid w:val="005F0A2E"/>
    <w:rsid w:val="005F0B7D"/>
    <w:rsid w:val="005F0BA8"/>
    <w:rsid w:val="005F1388"/>
    <w:rsid w:val="005F1912"/>
    <w:rsid w:val="005F25A0"/>
    <w:rsid w:val="005F3586"/>
    <w:rsid w:val="005F3BE5"/>
    <w:rsid w:val="005F4B09"/>
    <w:rsid w:val="005F6758"/>
    <w:rsid w:val="005F6F70"/>
    <w:rsid w:val="00602CB1"/>
    <w:rsid w:val="00604A06"/>
    <w:rsid w:val="00604B4C"/>
    <w:rsid w:val="006051F0"/>
    <w:rsid w:val="00605CCF"/>
    <w:rsid w:val="0060636C"/>
    <w:rsid w:val="006068DB"/>
    <w:rsid w:val="006078DB"/>
    <w:rsid w:val="00611672"/>
    <w:rsid w:val="0061208F"/>
    <w:rsid w:val="00614269"/>
    <w:rsid w:val="006168DB"/>
    <w:rsid w:val="00616F6F"/>
    <w:rsid w:val="00617D09"/>
    <w:rsid w:val="006241A5"/>
    <w:rsid w:val="00624E7B"/>
    <w:rsid w:val="0062515F"/>
    <w:rsid w:val="00626014"/>
    <w:rsid w:val="00626150"/>
    <w:rsid w:val="00627B5F"/>
    <w:rsid w:val="006301C5"/>
    <w:rsid w:val="00630722"/>
    <w:rsid w:val="00630C55"/>
    <w:rsid w:val="00630F45"/>
    <w:rsid w:val="00632891"/>
    <w:rsid w:val="0063447C"/>
    <w:rsid w:val="00635F4D"/>
    <w:rsid w:val="006369E1"/>
    <w:rsid w:val="00636A47"/>
    <w:rsid w:val="00637986"/>
    <w:rsid w:val="00637D25"/>
    <w:rsid w:val="006425BF"/>
    <w:rsid w:val="00644C0F"/>
    <w:rsid w:val="00644E36"/>
    <w:rsid w:val="00644EA0"/>
    <w:rsid w:val="0064677C"/>
    <w:rsid w:val="00646C5A"/>
    <w:rsid w:val="00647476"/>
    <w:rsid w:val="00651A98"/>
    <w:rsid w:val="00652864"/>
    <w:rsid w:val="00655BE0"/>
    <w:rsid w:val="006566BD"/>
    <w:rsid w:val="00657DEE"/>
    <w:rsid w:val="00661FB2"/>
    <w:rsid w:val="00662C25"/>
    <w:rsid w:val="00664068"/>
    <w:rsid w:val="00666E79"/>
    <w:rsid w:val="0066716F"/>
    <w:rsid w:val="00670114"/>
    <w:rsid w:val="00670474"/>
    <w:rsid w:val="00670B38"/>
    <w:rsid w:val="006711BA"/>
    <w:rsid w:val="006723AD"/>
    <w:rsid w:val="006724D1"/>
    <w:rsid w:val="006725F1"/>
    <w:rsid w:val="00672CDD"/>
    <w:rsid w:val="006747DE"/>
    <w:rsid w:val="006757D5"/>
    <w:rsid w:val="00680F09"/>
    <w:rsid w:val="00681CEB"/>
    <w:rsid w:val="00681E91"/>
    <w:rsid w:val="00685036"/>
    <w:rsid w:val="00686E54"/>
    <w:rsid w:val="0069251B"/>
    <w:rsid w:val="00693946"/>
    <w:rsid w:val="00695531"/>
    <w:rsid w:val="00695AB9"/>
    <w:rsid w:val="0069650E"/>
    <w:rsid w:val="006A0402"/>
    <w:rsid w:val="006A3879"/>
    <w:rsid w:val="006A505F"/>
    <w:rsid w:val="006A520D"/>
    <w:rsid w:val="006A5A30"/>
    <w:rsid w:val="006A6407"/>
    <w:rsid w:val="006A7AEE"/>
    <w:rsid w:val="006A7CE9"/>
    <w:rsid w:val="006B02A3"/>
    <w:rsid w:val="006B04E9"/>
    <w:rsid w:val="006B053A"/>
    <w:rsid w:val="006B0B5F"/>
    <w:rsid w:val="006B1502"/>
    <w:rsid w:val="006B2127"/>
    <w:rsid w:val="006B2673"/>
    <w:rsid w:val="006B2D57"/>
    <w:rsid w:val="006B5304"/>
    <w:rsid w:val="006B5630"/>
    <w:rsid w:val="006B5E83"/>
    <w:rsid w:val="006B6031"/>
    <w:rsid w:val="006B66A9"/>
    <w:rsid w:val="006B78FF"/>
    <w:rsid w:val="006B7B97"/>
    <w:rsid w:val="006C04DC"/>
    <w:rsid w:val="006C113B"/>
    <w:rsid w:val="006C1D0B"/>
    <w:rsid w:val="006C2ED8"/>
    <w:rsid w:val="006C3DA0"/>
    <w:rsid w:val="006C4A08"/>
    <w:rsid w:val="006C5F2C"/>
    <w:rsid w:val="006C69E4"/>
    <w:rsid w:val="006D0ADF"/>
    <w:rsid w:val="006D16A8"/>
    <w:rsid w:val="006D37AC"/>
    <w:rsid w:val="006D5C61"/>
    <w:rsid w:val="006D77FF"/>
    <w:rsid w:val="006E0467"/>
    <w:rsid w:val="006E1362"/>
    <w:rsid w:val="006E1AE6"/>
    <w:rsid w:val="006E1BEB"/>
    <w:rsid w:val="006E2ED5"/>
    <w:rsid w:val="006E3918"/>
    <w:rsid w:val="006E46B8"/>
    <w:rsid w:val="006E54D9"/>
    <w:rsid w:val="006E6FDC"/>
    <w:rsid w:val="006E708E"/>
    <w:rsid w:val="006F0412"/>
    <w:rsid w:val="006F07A8"/>
    <w:rsid w:val="006F0CA4"/>
    <w:rsid w:val="006F0D61"/>
    <w:rsid w:val="006F0DE2"/>
    <w:rsid w:val="006F0E83"/>
    <w:rsid w:val="006F1CB2"/>
    <w:rsid w:val="006F411B"/>
    <w:rsid w:val="006F4204"/>
    <w:rsid w:val="006F6432"/>
    <w:rsid w:val="0070179F"/>
    <w:rsid w:val="00701D9A"/>
    <w:rsid w:val="00702E27"/>
    <w:rsid w:val="007031E3"/>
    <w:rsid w:val="00703523"/>
    <w:rsid w:val="007035C7"/>
    <w:rsid w:val="00703B70"/>
    <w:rsid w:val="007048D4"/>
    <w:rsid w:val="00706D12"/>
    <w:rsid w:val="007078C9"/>
    <w:rsid w:val="00710181"/>
    <w:rsid w:val="00710E8C"/>
    <w:rsid w:val="00711C5D"/>
    <w:rsid w:val="00713D7A"/>
    <w:rsid w:val="007142B6"/>
    <w:rsid w:val="00716544"/>
    <w:rsid w:val="0072217B"/>
    <w:rsid w:val="00724E6C"/>
    <w:rsid w:val="007306B5"/>
    <w:rsid w:val="00730E0B"/>
    <w:rsid w:val="00734057"/>
    <w:rsid w:val="00741D68"/>
    <w:rsid w:val="007442DB"/>
    <w:rsid w:val="00744F26"/>
    <w:rsid w:val="00746748"/>
    <w:rsid w:val="00746795"/>
    <w:rsid w:val="007474E8"/>
    <w:rsid w:val="0075064B"/>
    <w:rsid w:val="00752626"/>
    <w:rsid w:val="00753D47"/>
    <w:rsid w:val="0075440D"/>
    <w:rsid w:val="0075633D"/>
    <w:rsid w:val="00756B53"/>
    <w:rsid w:val="0075789B"/>
    <w:rsid w:val="00760DC0"/>
    <w:rsid w:val="00762411"/>
    <w:rsid w:val="007626AC"/>
    <w:rsid w:val="00762DF4"/>
    <w:rsid w:val="0076318F"/>
    <w:rsid w:val="0076431B"/>
    <w:rsid w:val="007645DC"/>
    <w:rsid w:val="00766FD2"/>
    <w:rsid w:val="007670E7"/>
    <w:rsid w:val="00767B90"/>
    <w:rsid w:val="0077032E"/>
    <w:rsid w:val="00770F1D"/>
    <w:rsid w:val="00771FE1"/>
    <w:rsid w:val="00772788"/>
    <w:rsid w:val="0077396C"/>
    <w:rsid w:val="00776F36"/>
    <w:rsid w:val="00777462"/>
    <w:rsid w:val="007801B3"/>
    <w:rsid w:val="00780F7C"/>
    <w:rsid w:val="00781390"/>
    <w:rsid w:val="00781B0D"/>
    <w:rsid w:val="00782BB8"/>
    <w:rsid w:val="0078376E"/>
    <w:rsid w:val="00783B20"/>
    <w:rsid w:val="00783E02"/>
    <w:rsid w:val="00784369"/>
    <w:rsid w:val="00784832"/>
    <w:rsid w:val="00784EF4"/>
    <w:rsid w:val="007852B8"/>
    <w:rsid w:val="00786101"/>
    <w:rsid w:val="00786616"/>
    <w:rsid w:val="0078685D"/>
    <w:rsid w:val="00786B9F"/>
    <w:rsid w:val="0078781F"/>
    <w:rsid w:val="00787DD0"/>
    <w:rsid w:val="00790FD6"/>
    <w:rsid w:val="00791A7D"/>
    <w:rsid w:val="00792500"/>
    <w:rsid w:val="00792729"/>
    <w:rsid w:val="00793472"/>
    <w:rsid w:val="00793543"/>
    <w:rsid w:val="0079361D"/>
    <w:rsid w:val="00794B8F"/>
    <w:rsid w:val="007950F4"/>
    <w:rsid w:val="00795676"/>
    <w:rsid w:val="00796E3C"/>
    <w:rsid w:val="007A0F48"/>
    <w:rsid w:val="007A12D7"/>
    <w:rsid w:val="007A156E"/>
    <w:rsid w:val="007A3133"/>
    <w:rsid w:val="007A3956"/>
    <w:rsid w:val="007A465E"/>
    <w:rsid w:val="007A4945"/>
    <w:rsid w:val="007A5671"/>
    <w:rsid w:val="007A5943"/>
    <w:rsid w:val="007A701D"/>
    <w:rsid w:val="007A7AB8"/>
    <w:rsid w:val="007B01BE"/>
    <w:rsid w:val="007B2083"/>
    <w:rsid w:val="007B2397"/>
    <w:rsid w:val="007B3F5D"/>
    <w:rsid w:val="007B493E"/>
    <w:rsid w:val="007B521C"/>
    <w:rsid w:val="007B6B9C"/>
    <w:rsid w:val="007B7735"/>
    <w:rsid w:val="007B78D6"/>
    <w:rsid w:val="007C09A5"/>
    <w:rsid w:val="007C0B3D"/>
    <w:rsid w:val="007C1AEE"/>
    <w:rsid w:val="007C2E65"/>
    <w:rsid w:val="007C3096"/>
    <w:rsid w:val="007C4042"/>
    <w:rsid w:val="007C4B8C"/>
    <w:rsid w:val="007C61D8"/>
    <w:rsid w:val="007C632F"/>
    <w:rsid w:val="007D0D3F"/>
    <w:rsid w:val="007D1FA6"/>
    <w:rsid w:val="007D2B5A"/>
    <w:rsid w:val="007D2D64"/>
    <w:rsid w:val="007D38FC"/>
    <w:rsid w:val="007D422F"/>
    <w:rsid w:val="007D4761"/>
    <w:rsid w:val="007D5A8E"/>
    <w:rsid w:val="007D619E"/>
    <w:rsid w:val="007D776B"/>
    <w:rsid w:val="007D78D1"/>
    <w:rsid w:val="007D7A5C"/>
    <w:rsid w:val="007E2A05"/>
    <w:rsid w:val="007E3E00"/>
    <w:rsid w:val="007E5584"/>
    <w:rsid w:val="007F278F"/>
    <w:rsid w:val="007F3719"/>
    <w:rsid w:val="007F5622"/>
    <w:rsid w:val="00800F89"/>
    <w:rsid w:val="00801716"/>
    <w:rsid w:val="0080183C"/>
    <w:rsid w:val="00801D01"/>
    <w:rsid w:val="00803B1F"/>
    <w:rsid w:val="0080471E"/>
    <w:rsid w:val="00804A7A"/>
    <w:rsid w:val="00804F89"/>
    <w:rsid w:val="00805717"/>
    <w:rsid w:val="00805E72"/>
    <w:rsid w:val="00806A96"/>
    <w:rsid w:val="00807053"/>
    <w:rsid w:val="00807761"/>
    <w:rsid w:val="008078CD"/>
    <w:rsid w:val="00807B4D"/>
    <w:rsid w:val="008108BB"/>
    <w:rsid w:val="008111FF"/>
    <w:rsid w:val="008165F6"/>
    <w:rsid w:val="00816F97"/>
    <w:rsid w:val="0081793A"/>
    <w:rsid w:val="00817A18"/>
    <w:rsid w:val="0082150F"/>
    <w:rsid w:val="00822501"/>
    <w:rsid w:val="00823514"/>
    <w:rsid w:val="00824AE4"/>
    <w:rsid w:val="00825506"/>
    <w:rsid w:val="00826516"/>
    <w:rsid w:val="008316DB"/>
    <w:rsid w:val="00832551"/>
    <w:rsid w:val="008337DF"/>
    <w:rsid w:val="008346DB"/>
    <w:rsid w:val="008369E6"/>
    <w:rsid w:val="00836FF9"/>
    <w:rsid w:val="00840748"/>
    <w:rsid w:val="00843C98"/>
    <w:rsid w:val="00844B42"/>
    <w:rsid w:val="00845D6F"/>
    <w:rsid w:val="0084640F"/>
    <w:rsid w:val="00850DA3"/>
    <w:rsid w:val="008523B7"/>
    <w:rsid w:val="0085453F"/>
    <w:rsid w:val="00855151"/>
    <w:rsid w:val="00855843"/>
    <w:rsid w:val="008565C8"/>
    <w:rsid w:val="00857AF5"/>
    <w:rsid w:val="00861265"/>
    <w:rsid w:val="00861583"/>
    <w:rsid w:val="008619AE"/>
    <w:rsid w:val="0086214F"/>
    <w:rsid w:val="008624FD"/>
    <w:rsid w:val="008630C6"/>
    <w:rsid w:val="00863492"/>
    <w:rsid w:val="00864070"/>
    <w:rsid w:val="00865273"/>
    <w:rsid w:val="00866C38"/>
    <w:rsid w:val="00866DAF"/>
    <w:rsid w:val="00867E08"/>
    <w:rsid w:val="008705BE"/>
    <w:rsid w:val="00872237"/>
    <w:rsid w:val="008732EE"/>
    <w:rsid w:val="00874822"/>
    <w:rsid w:val="00876A7A"/>
    <w:rsid w:val="00877509"/>
    <w:rsid w:val="00877BB8"/>
    <w:rsid w:val="0088093A"/>
    <w:rsid w:val="00881990"/>
    <w:rsid w:val="00882552"/>
    <w:rsid w:val="00882A13"/>
    <w:rsid w:val="0088313A"/>
    <w:rsid w:val="008843BC"/>
    <w:rsid w:val="00885E85"/>
    <w:rsid w:val="00886EFB"/>
    <w:rsid w:val="008911AB"/>
    <w:rsid w:val="008934D5"/>
    <w:rsid w:val="008937B4"/>
    <w:rsid w:val="0089388C"/>
    <w:rsid w:val="00894698"/>
    <w:rsid w:val="0089489D"/>
    <w:rsid w:val="008948BA"/>
    <w:rsid w:val="00894F0B"/>
    <w:rsid w:val="008958D1"/>
    <w:rsid w:val="00897015"/>
    <w:rsid w:val="00897445"/>
    <w:rsid w:val="008A02D1"/>
    <w:rsid w:val="008A1EB8"/>
    <w:rsid w:val="008A2977"/>
    <w:rsid w:val="008A3A1C"/>
    <w:rsid w:val="008A47FE"/>
    <w:rsid w:val="008A5AD4"/>
    <w:rsid w:val="008A6054"/>
    <w:rsid w:val="008A628D"/>
    <w:rsid w:val="008A7D72"/>
    <w:rsid w:val="008B259B"/>
    <w:rsid w:val="008B2FDE"/>
    <w:rsid w:val="008B3194"/>
    <w:rsid w:val="008B35B8"/>
    <w:rsid w:val="008B5959"/>
    <w:rsid w:val="008B72DA"/>
    <w:rsid w:val="008B77BA"/>
    <w:rsid w:val="008B77C8"/>
    <w:rsid w:val="008B7F4F"/>
    <w:rsid w:val="008C1A98"/>
    <w:rsid w:val="008C25A3"/>
    <w:rsid w:val="008C25D4"/>
    <w:rsid w:val="008C39DD"/>
    <w:rsid w:val="008C5BEE"/>
    <w:rsid w:val="008C7253"/>
    <w:rsid w:val="008D0940"/>
    <w:rsid w:val="008D13A0"/>
    <w:rsid w:val="008D1B97"/>
    <w:rsid w:val="008D1D42"/>
    <w:rsid w:val="008D26C0"/>
    <w:rsid w:val="008D3018"/>
    <w:rsid w:val="008D36AE"/>
    <w:rsid w:val="008D3FE9"/>
    <w:rsid w:val="008D45FD"/>
    <w:rsid w:val="008D5182"/>
    <w:rsid w:val="008D6122"/>
    <w:rsid w:val="008E3809"/>
    <w:rsid w:val="008E3C1B"/>
    <w:rsid w:val="008E45C2"/>
    <w:rsid w:val="008E4600"/>
    <w:rsid w:val="008E5361"/>
    <w:rsid w:val="008E6759"/>
    <w:rsid w:val="008E6829"/>
    <w:rsid w:val="008E76CC"/>
    <w:rsid w:val="008F035E"/>
    <w:rsid w:val="008F0F0C"/>
    <w:rsid w:val="008F1C82"/>
    <w:rsid w:val="008F2869"/>
    <w:rsid w:val="008F4152"/>
    <w:rsid w:val="008F45E9"/>
    <w:rsid w:val="008F4959"/>
    <w:rsid w:val="008F5ED4"/>
    <w:rsid w:val="008F67EB"/>
    <w:rsid w:val="009000AB"/>
    <w:rsid w:val="00900112"/>
    <w:rsid w:val="009006BD"/>
    <w:rsid w:val="009011B5"/>
    <w:rsid w:val="00902E6A"/>
    <w:rsid w:val="00903267"/>
    <w:rsid w:val="00905B47"/>
    <w:rsid w:val="009071DB"/>
    <w:rsid w:val="0090799A"/>
    <w:rsid w:val="00907ADD"/>
    <w:rsid w:val="00907FFE"/>
    <w:rsid w:val="00911EB3"/>
    <w:rsid w:val="00915DF5"/>
    <w:rsid w:val="0091712B"/>
    <w:rsid w:val="00921D55"/>
    <w:rsid w:val="00922322"/>
    <w:rsid w:val="009223B2"/>
    <w:rsid w:val="009224F9"/>
    <w:rsid w:val="009226DD"/>
    <w:rsid w:val="009236D1"/>
    <w:rsid w:val="00923D95"/>
    <w:rsid w:val="009260A4"/>
    <w:rsid w:val="00927283"/>
    <w:rsid w:val="009278DC"/>
    <w:rsid w:val="00930D13"/>
    <w:rsid w:val="00931853"/>
    <w:rsid w:val="00931BF9"/>
    <w:rsid w:val="00931C35"/>
    <w:rsid w:val="00934B8E"/>
    <w:rsid w:val="009426AF"/>
    <w:rsid w:val="00945995"/>
    <w:rsid w:val="00945A7D"/>
    <w:rsid w:val="00945F8D"/>
    <w:rsid w:val="00946284"/>
    <w:rsid w:val="009477DD"/>
    <w:rsid w:val="00947A5B"/>
    <w:rsid w:val="0095017E"/>
    <w:rsid w:val="0095027E"/>
    <w:rsid w:val="0095262A"/>
    <w:rsid w:val="00953E56"/>
    <w:rsid w:val="0095499F"/>
    <w:rsid w:val="00954D4A"/>
    <w:rsid w:val="0095636D"/>
    <w:rsid w:val="00956C19"/>
    <w:rsid w:val="00962274"/>
    <w:rsid w:val="00963B2D"/>
    <w:rsid w:val="00965CCD"/>
    <w:rsid w:val="00966356"/>
    <w:rsid w:val="00966872"/>
    <w:rsid w:val="009668CA"/>
    <w:rsid w:val="00966973"/>
    <w:rsid w:val="00967A9F"/>
    <w:rsid w:val="00967AB8"/>
    <w:rsid w:val="0097105F"/>
    <w:rsid w:val="00973B5E"/>
    <w:rsid w:val="00974D69"/>
    <w:rsid w:val="00976D22"/>
    <w:rsid w:val="0097705F"/>
    <w:rsid w:val="00977130"/>
    <w:rsid w:val="00977879"/>
    <w:rsid w:val="0098053F"/>
    <w:rsid w:val="00980893"/>
    <w:rsid w:val="009824F3"/>
    <w:rsid w:val="0098396A"/>
    <w:rsid w:val="00985273"/>
    <w:rsid w:val="0098542E"/>
    <w:rsid w:val="0098551A"/>
    <w:rsid w:val="00985725"/>
    <w:rsid w:val="00986AB2"/>
    <w:rsid w:val="0099574D"/>
    <w:rsid w:val="00996BD4"/>
    <w:rsid w:val="0099794B"/>
    <w:rsid w:val="009A3CA0"/>
    <w:rsid w:val="009A4064"/>
    <w:rsid w:val="009A4732"/>
    <w:rsid w:val="009A49F1"/>
    <w:rsid w:val="009A5F20"/>
    <w:rsid w:val="009A79F0"/>
    <w:rsid w:val="009B067B"/>
    <w:rsid w:val="009B0ED7"/>
    <w:rsid w:val="009B712F"/>
    <w:rsid w:val="009B7267"/>
    <w:rsid w:val="009C183C"/>
    <w:rsid w:val="009C1FA4"/>
    <w:rsid w:val="009C203B"/>
    <w:rsid w:val="009C3740"/>
    <w:rsid w:val="009C479C"/>
    <w:rsid w:val="009C5F9B"/>
    <w:rsid w:val="009D067D"/>
    <w:rsid w:val="009D4BAF"/>
    <w:rsid w:val="009D6665"/>
    <w:rsid w:val="009D6C49"/>
    <w:rsid w:val="009D6D5E"/>
    <w:rsid w:val="009E0E2E"/>
    <w:rsid w:val="009E1075"/>
    <w:rsid w:val="009E1559"/>
    <w:rsid w:val="009E32E4"/>
    <w:rsid w:val="009E4234"/>
    <w:rsid w:val="009E4650"/>
    <w:rsid w:val="009E4DB5"/>
    <w:rsid w:val="009E5921"/>
    <w:rsid w:val="009F1288"/>
    <w:rsid w:val="009F1DA0"/>
    <w:rsid w:val="009F1F94"/>
    <w:rsid w:val="009F23A6"/>
    <w:rsid w:val="009F26EE"/>
    <w:rsid w:val="009F2C3F"/>
    <w:rsid w:val="009F3636"/>
    <w:rsid w:val="009F38A8"/>
    <w:rsid w:val="009F390E"/>
    <w:rsid w:val="009F3B00"/>
    <w:rsid w:val="009F6716"/>
    <w:rsid w:val="009F6C13"/>
    <w:rsid w:val="009F7443"/>
    <w:rsid w:val="009F748B"/>
    <w:rsid w:val="00A014C8"/>
    <w:rsid w:val="00A01A70"/>
    <w:rsid w:val="00A04056"/>
    <w:rsid w:val="00A040E5"/>
    <w:rsid w:val="00A062B9"/>
    <w:rsid w:val="00A070FA"/>
    <w:rsid w:val="00A112BA"/>
    <w:rsid w:val="00A13642"/>
    <w:rsid w:val="00A138E1"/>
    <w:rsid w:val="00A13A64"/>
    <w:rsid w:val="00A13BAA"/>
    <w:rsid w:val="00A144E3"/>
    <w:rsid w:val="00A14A56"/>
    <w:rsid w:val="00A14A6B"/>
    <w:rsid w:val="00A163E9"/>
    <w:rsid w:val="00A16DDB"/>
    <w:rsid w:val="00A17D5E"/>
    <w:rsid w:val="00A21C35"/>
    <w:rsid w:val="00A21EC7"/>
    <w:rsid w:val="00A22DAF"/>
    <w:rsid w:val="00A23AA6"/>
    <w:rsid w:val="00A250D5"/>
    <w:rsid w:val="00A26792"/>
    <w:rsid w:val="00A26D27"/>
    <w:rsid w:val="00A2742A"/>
    <w:rsid w:val="00A27C48"/>
    <w:rsid w:val="00A3027D"/>
    <w:rsid w:val="00A307AB"/>
    <w:rsid w:val="00A30C81"/>
    <w:rsid w:val="00A32244"/>
    <w:rsid w:val="00A34049"/>
    <w:rsid w:val="00A347B0"/>
    <w:rsid w:val="00A34A00"/>
    <w:rsid w:val="00A369B6"/>
    <w:rsid w:val="00A40D47"/>
    <w:rsid w:val="00A41CFC"/>
    <w:rsid w:val="00A426A7"/>
    <w:rsid w:val="00A42884"/>
    <w:rsid w:val="00A4355A"/>
    <w:rsid w:val="00A43587"/>
    <w:rsid w:val="00A439FF"/>
    <w:rsid w:val="00A43D7A"/>
    <w:rsid w:val="00A44ADC"/>
    <w:rsid w:val="00A45C33"/>
    <w:rsid w:val="00A46301"/>
    <w:rsid w:val="00A502BB"/>
    <w:rsid w:val="00A5262D"/>
    <w:rsid w:val="00A53736"/>
    <w:rsid w:val="00A54086"/>
    <w:rsid w:val="00A559BC"/>
    <w:rsid w:val="00A55EB3"/>
    <w:rsid w:val="00A57C72"/>
    <w:rsid w:val="00A618FE"/>
    <w:rsid w:val="00A620D7"/>
    <w:rsid w:val="00A62937"/>
    <w:rsid w:val="00A64147"/>
    <w:rsid w:val="00A65078"/>
    <w:rsid w:val="00A65B60"/>
    <w:rsid w:val="00A66FA2"/>
    <w:rsid w:val="00A675B1"/>
    <w:rsid w:val="00A71CB4"/>
    <w:rsid w:val="00A740F7"/>
    <w:rsid w:val="00A74398"/>
    <w:rsid w:val="00A74D7F"/>
    <w:rsid w:val="00A75C66"/>
    <w:rsid w:val="00A7635B"/>
    <w:rsid w:val="00A77889"/>
    <w:rsid w:val="00A77C16"/>
    <w:rsid w:val="00A80633"/>
    <w:rsid w:val="00A8063E"/>
    <w:rsid w:val="00A816B6"/>
    <w:rsid w:val="00A81C5E"/>
    <w:rsid w:val="00A85D17"/>
    <w:rsid w:val="00A862A9"/>
    <w:rsid w:val="00A9012E"/>
    <w:rsid w:val="00A91401"/>
    <w:rsid w:val="00A92F39"/>
    <w:rsid w:val="00A9370B"/>
    <w:rsid w:val="00A966B8"/>
    <w:rsid w:val="00A96827"/>
    <w:rsid w:val="00A96D51"/>
    <w:rsid w:val="00AA07B2"/>
    <w:rsid w:val="00AA0B94"/>
    <w:rsid w:val="00AA1C06"/>
    <w:rsid w:val="00AA4D04"/>
    <w:rsid w:val="00AA7946"/>
    <w:rsid w:val="00AA7A75"/>
    <w:rsid w:val="00AA7FA5"/>
    <w:rsid w:val="00AB13CA"/>
    <w:rsid w:val="00AB147F"/>
    <w:rsid w:val="00AB159E"/>
    <w:rsid w:val="00AB15B2"/>
    <w:rsid w:val="00AB1EB1"/>
    <w:rsid w:val="00AB2322"/>
    <w:rsid w:val="00AB2409"/>
    <w:rsid w:val="00AB29CD"/>
    <w:rsid w:val="00AB3768"/>
    <w:rsid w:val="00AB41E1"/>
    <w:rsid w:val="00AB5408"/>
    <w:rsid w:val="00AB5A26"/>
    <w:rsid w:val="00AB5CE7"/>
    <w:rsid w:val="00AB7756"/>
    <w:rsid w:val="00AB7D2A"/>
    <w:rsid w:val="00AB7F51"/>
    <w:rsid w:val="00AC10F1"/>
    <w:rsid w:val="00AC17D7"/>
    <w:rsid w:val="00AC4D4A"/>
    <w:rsid w:val="00AD4988"/>
    <w:rsid w:val="00AD58E1"/>
    <w:rsid w:val="00AD61DB"/>
    <w:rsid w:val="00AD7226"/>
    <w:rsid w:val="00AE0B25"/>
    <w:rsid w:val="00AE1CA3"/>
    <w:rsid w:val="00AE3C68"/>
    <w:rsid w:val="00AE420F"/>
    <w:rsid w:val="00AE5B93"/>
    <w:rsid w:val="00AE6F01"/>
    <w:rsid w:val="00AE7123"/>
    <w:rsid w:val="00AF007B"/>
    <w:rsid w:val="00AF0719"/>
    <w:rsid w:val="00AF08D3"/>
    <w:rsid w:val="00AF2350"/>
    <w:rsid w:val="00AF3E11"/>
    <w:rsid w:val="00AF5D7F"/>
    <w:rsid w:val="00AF7B88"/>
    <w:rsid w:val="00B0009D"/>
    <w:rsid w:val="00B008F9"/>
    <w:rsid w:val="00B03FFA"/>
    <w:rsid w:val="00B058FA"/>
    <w:rsid w:val="00B06019"/>
    <w:rsid w:val="00B06EAB"/>
    <w:rsid w:val="00B07448"/>
    <w:rsid w:val="00B07E87"/>
    <w:rsid w:val="00B1070C"/>
    <w:rsid w:val="00B10883"/>
    <w:rsid w:val="00B10FEB"/>
    <w:rsid w:val="00B12704"/>
    <w:rsid w:val="00B12C8B"/>
    <w:rsid w:val="00B13966"/>
    <w:rsid w:val="00B14D54"/>
    <w:rsid w:val="00B1587D"/>
    <w:rsid w:val="00B16397"/>
    <w:rsid w:val="00B17A75"/>
    <w:rsid w:val="00B21971"/>
    <w:rsid w:val="00B2242A"/>
    <w:rsid w:val="00B2366B"/>
    <w:rsid w:val="00B23CC8"/>
    <w:rsid w:val="00B24848"/>
    <w:rsid w:val="00B2546C"/>
    <w:rsid w:val="00B25EC2"/>
    <w:rsid w:val="00B26BE1"/>
    <w:rsid w:val="00B313A7"/>
    <w:rsid w:val="00B31D28"/>
    <w:rsid w:val="00B32EFB"/>
    <w:rsid w:val="00B3686A"/>
    <w:rsid w:val="00B37237"/>
    <w:rsid w:val="00B374AE"/>
    <w:rsid w:val="00B37F6A"/>
    <w:rsid w:val="00B408D7"/>
    <w:rsid w:val="00B40E1D"/>
    <w:rsid w:val="00B417E0"/>
    <w:rsid w:val="00B4285C"/>
    <w:rsid w:val="00B428C0"/>
    <w:rsid w:val="00B4352D"/>
    <w:rsid w:val="00B46FCB"/>
    <w:rsid w:val="00B470D5"/>
    <w:rsid w:val="00B51322"/>
    <w:rsid w:val="00B523D7"/>
    <w:rsid w:val="00B52B7F"/>
    <w:rsid w:val="00B52FDD"/>
    <w:rsid w:val="00B53838"/>
    <w:rsid w:val="00B538A8"/>
    <w:rsid w:val="00B622DB"/>
    <w:rsid w:val="00B62BB1"/>
    <w:rsid w:val="00B6323F"/>
    <w:rsid w:val="00B657C2"/>
    <w:rsid w:val="00B66972"/>
    <w:rsid w:val="00B7077F"/>
    <w:rsid w:val="00B70D71"/>
    <w:rsid w:val="00B71345"/>
    <w:rsid w:val="00B73436"/>
    <w:rsid w:val="00B73B6B"/>
    <w:rsid w:val="00B73FA6"/>
    <w:rsid w:val="00B740CC"/>
    <w:rsid w:val="00B77A51"/>
    <w:rsid w:val="00B8034A"/>
    <w:rsid w:val="00B80E0E"/>
    <w:rsid w:val="00B8118F"/>
    <w:rsid w:val="00B817AF"/>
    <w:rsid w:val="00B81A9A"/>
    <w:rsid w:val="00B84215"/>
    <w:rsid w:val="00B905DD"/>
    <w:rsid w:val="00B93444"/>
    <w:rsid w:val="00B93CB9"/>
    <w:rsid w:val="00B948E3"/>
    <w:rsid w:val="00B97E66"/>
    <w:rsid w:val="00BA00DC"/>
    <w:rsid w:val="00BA1802"/>
    <w:rsid w:val="00BA18A6"/>
    <w:rsid w:val="00BA7F23"/>
    <w:rsid w:val="00BB16E2"/>
    <w:rsid w:val="00BB4367"/>
    <w:rsid w:val="00BB46B5"/>
    <w:rsid w:val="00BB4F95"/>
    <w:rsid w:val="00BB502C"/>
    <w:rsid w:val="00BB79DE"/>
    <w:rsid w:val="00BC0C93"/>
    <w:rsid w:val="00BC2421"/>
    <w:rsid w:val="00BC4F63"/>
    <w:rsid w:val="00BC649D"/>
    <w:rsid w:val="00BC6D20"/>
    <w:rsid w:val="00BC7D0A"/>
    <w:rsid w:val="00BD1428"/>
    <w:rsid w:val="00BD1594"/>
    <w:rsid w:val="00BD2657"/>
    <w:rsid w:val="00BD418D"/>
    <w:rsid w:val="00BD48B0"/>
    <w:rsid w:val="00BD669F"/>
    <w:rsid w:val="00BE30A2"/>
    <w:rsid w:val="00BE58FE"/>
    <w:rsid w:val="00BE5F53"/>
    <w:rsid w:val="00BE62AA"/>
    <w:rsid w:val="00BE6B2B"/>
    <w:rsid w:val="00BE7030"/>
    <w:rsid w:val="00BE73E7"/>
    <w:rsid w:val="00BF0AC5"/>
    <w:rsid w:val="00BF0DE3"/>
    <w:rsid w:val="00BF0E90"/>
    <w:rsid w:val="00BF2785"/>
    <w:rsid w:val="00BF4AFA"/>
    <w:rsid w:val="00BF5529"/>
    <w:rsid w:val="00BF60F6"/>
    <w:rsid w:val="00BF6D98"/>
    <w:rsid w:val="00C00FBC"/>
    <w:rsid w:val="00C0240B"/>
    <w:rsid w:val="00C02DDC"/>
    <w:rsid w:val="00C03361"/>
    <w:rsid w:val="00C06C41"/>
    <w:rsid w:val="00C07396"/>
    <w:rsid w:val="00C0788D"/>
    <w:rsid w:val="00C07DBF"/>
    <w:rsid w:val="00C1000B"/>
    <w:rsid w:val="00C1194C"/>
    <w:rsid w:val="00C11BB3"/>
    <w:rsid w:val="00C11D54"/>
    <w:rsid w:val="00C12B14"/>
    <w:rsid w:val="00C12E67"/>
    <w:rsid w:val="00C134C6"/>
    <w:rsid w:val="00C14247"/>
    <w:rsid w:val="00C14DBA"/>
    <w:rsid w:val="00C15ECC"/>
    <w:rsid w:val="00C16B3A"/>
    <w:rsid w:val="00C202BC"/>
    <w:rsid w:val="00C206C3"/>
    <w:rsid w:val="00C238EB"/>
    <w:rsid w:val="00C23F91"/>
    <w:rsid w:val="00C24069"/>
    <w:rsid w:val="00C24C85"/>
    <w:rsid w:val="00C260FD"/>
    <w:rsid w:val="00C27EDB"/>
    <w:rsid w:val="00C30898"/>
    <w:rsid w:val="00C3146E"/>
    <w:rsid w:val="00C319CA"/>
    <w:rsid w:val="00C326A0"/>
    <w:rsid w:val="00C33AD1"/>
    <w:rsid w:val="00C33AE0"/>
    <w:rsid w:val="00C34DF2"/>
    <w:rsid w:val="00C34E25"/>
    <w:rsid w:val="00C36D5A"/>
    <w:rsid w:val="00C36EE4"/>
    <w:rsid w:val="00C41AD9"/>
    <w:rsid w:val="00C42B31"/>
    <w:rsid w:val="00C42B89"/>
    <w:rsid w:val="00C433C9"/>
    <w:rsid w:val="00C44A79"/>
    <w:rsid w:val="00C5161A"/>
    <w:rsid w:val="00C52908"/>
    <w:rsid w:val="00C5344E"/>
    <w:rsid w:val="00C53909"/>
    <w:rsid w:val="00C53A0A"/>
    <w:rsid w:val="00C55893"/>
    <w:rsid w:val="00C566D2"/>
    <w:rsid w:val="00C574F9"/>
    <w:rsid w:val="00C61B8E"/>
    <w:rsid w:val="00C6259C"/>
    <w:rsid w:val="00C62838"/>
    <w:rsid w:val="00C62C94"/>
    <w:rsid w:val="00C62D80"/>
    <w:rsid w:val="00C64D52"/>
    <w:rsid w:val="00C6765D"/>
    <w:rsid w:val="00C71C39"/>
    <w:rsid w:val="00C7747B"/>
    <w:rsid w:val="00C77FFC"/>
    <w:rsid w:val="00C8484F"/>
    <w:rsid w:val="00C84FF0"/>
    <w:rsid w:val="00C8505F"/>
    <w:rsid w:val="00C851AC"/>
    <w:rsid w:val="00C86382"/>
    <w:rsid w:val="00C92962"/>
    <w:rsid w:val="00C93356"/>
    <w:rsid w:val="00C9548C"/>
    <w:rsid w:val="00C9657C"/>
    <w:rsid w:val="00CA0035"/>
    <w:rsid w:val="00CA01B3"/>
    <w:rsid w:val="00CA07A5"/>
    <w:rsid w:val="00CA07FA"/>
    <w:rsid w:val="00CA0AC3"/>
    <w:rsid w:val="00CA252A"/>
    <w:rsid w:val="00CA4E4C"/>
    <w:rsid w:val="00CA510E"/>
    <w:rsid w:val="00CA5C59"/>
    <w:rsid w:val="00CA5D4C"/>
    <w:rsid w:val="00CA6691"/>
    <w:rsid w:val="00CA765A"/>
    <w:rsid w:val="00CB0263"/>
    <w:rsid w:val="00CB2060"/>
    <w:rsid w:val="00CB2B67"/>
    <w:rsid w:val="00CB3DD6"/>
    <w:rsid w:val="00CB494C"/>
    <w:rsid w:val="00CB4966"/>
    <w:rsid w:val="00CB514A"/>
    <w:rsid w:val="00CB6C60"/>
    <w:rsid w:val="00CC10F5"/>
    <w:rsid w:val="00CC2CF5"/>
    <w:rsid w:val="00CC65A4"/>
    <w:rsid w:val="00CC689C"/>
    <w:rsid w:val="00CC6909"/>
    <w:rsid w:val="00CD0E39"/>
    <w:rsid w:val="00CD17CE"/>
    <w:rsid w:val="00CD1AFF"/>
    <w:rsid w:val="00CD2B94"/>
    <w:rsid w:val="00CD2C35"/>
    <w:rsid w:val="00CD5040"/>
    <w:rsid w:val="00CD5B14"/>
    <w:rsid w:val="00CD658D"/>
    <w:rsid w:val="00CD71AF"/>
    <w:rsid w:val="00CD7E5C"/>
    <w:rsid w:val="00CD7FF5"/>
    <w:rsid w:val="00CE08C1"/>
    <w:rsid w:val="00CE0C71"/>
    <w:rsid w:val="00CE223F"/>
    <w:rsid w:val="00CE35DC"/>
    <w:rsid w:val="00CE55F0"/>
    <w:rsid w:val="00CE5BEA"/>
    <w:rsid w:val="00CE6926"/>
    <w:rsid w:val="00CE71C3"/>
    <w:rsid w:val="00CE7606"/>
    <w:rsid w:val="00CE7987"/>
    <w:rsid w:val="00CE7BC5"/>
    <w:rsid w:val="00CF301F"/>
    <w:rsid w:val="00CF3C4D"/>
    <w:rsid w:val="00CF480A"/>
    <w:rsid w:val="00CF5FFD"/>
    <w:rsid w:val="00CF6037"/>
    <w:rsid w:val="00CF6887"/>
    <w:rsid w:val="00CF6C92"/>
    <w:rsid w:val="00D0136E"/>
    <w:rsid w:val="00D01ABB"/>
    <w:rsid w:val="00D0246B"/>
    <w:rsid w:val="00D05D16"/>
    <w:rsid w:val="00D07CB7"/>
    <w:rsid w:val="00D10CE7"/>
    <w:rsid w:val="00D10F32"/>
    <w:rsid w:val="00D110DF"/>
    <w:rsid w:val="00D112C0"/>
    <w:rsid w:val="00D11408"/>
    <w:rsid w:val="00D11EAB"/>
    <w:rsid w:val="00D12075"/>
    <w:rsid w:val="00D12A12"/>
    <w:rsid w:val="00D12F28"/>
    <w:rsid w:val="00D13913"/>
    <w:rsid w:val="00D13D81"/>
    <w:rsid w:val="00D21017"/>
    <w:rsid w:val="00D21590"/>
    <w:rsid w:val="00D21B6D"/>
    <w:rsid w:val="00D230AD"/>
    <w:rsid w:val="00D2418F"/>
    <w:rsid w:val="00D24867"/>
    <w:rsid w:val="00D25323"/>
    <w:rsid w:val="00D26D18"/>
    <w:rsid w:val="00D27081"/>
    <w:rsid w:val="00D303B5"/>
    <w:rsid w:val="00D316D2"/>
    <w:rsid w:val="00D32904"/>
    <w:rsid w:val="00D32F53"/>
    <w:rsid w:val="00D330A7"/>
    <w:rsid w:val="00D34003"/>
    <w:rsid w:val="00D36D6B"/>
    <w:rsid w:val="00D36F7B"/>
    <w:rsid w:val="00D3722B"/>
    <w:rsid w:val="00D37546"/>
    <w:rsid w:val="00D37C0B"/>
    <w:rsid w:val="00D4064D"/>
    <w:rsid w:val="00D41009"/>
    <w:rsid w:val="00D427D7"/>
    <w:rsid w:val="00D42B8B"/>
    <w:rsid w:val="00D4575D"/>
    <w:rsid w:val="00D45FC9"/>
    <w:rsid w:val="00D51A42"/>
    <w:rsid w:val="00D52224"/>
    <w:rsid w:val="00D52FF3"/>
    <w:rsid w:val="00D54810"/>
    <w:rsid w:val="00D54FE1"/>
    <w:rsid w:val="00D5507E"/>
    <w:rsid w:val="00D550CD"/>
    <w:rsid w:val="00D5513A"/>
    <w:rsid w:val="00D55C3A"/>
    <w:rsid w:val="00D5617C"/>
    <w:rsid w:val="00D5670E"/>
    <w:rsid w:val="00D57414"/>
    <w:rsid w:val="00D57996"/>
    <w:rsid w:val="00D608DB"/>
    <w:rsid w:val="00D616EE"/>
    <w:rsid w:val="00D6262C"/>
    <w:rsid w:val="00D63199"/>
    <w:rsid w:val="00D65016"/>
    <w:rsid w:val="00D666AD"/>
    <w:rsid w:val="00D67878"/>
    <w:rsid w:val="00D709D2"/>
    <w:rsid w:val="00D72E76"/>
    <w:rsid w:val="00D73B07"/>
    <w:rsid w:val="00D74423"/>
    <w:rsid w:val="00D74547"/>
    <w:rsid w:val="00D746B0"/>
    <w:rsid w:val="00D74993"/>
    <w:rsid w:val="00D74B06"/>
    <w:rsid w:val="00D811E3"/>
    <w:rsid w:val="00D822FE"/>
    <w:rsid w:val="00D82794"/>
    <w:rsid w:val="00D8412C"/>
    <w:rsid w:val="00D8461A"/>
    <w:rsid w:val="00D8634A"/>
    <w:rsid w:val="00D87DFA"/>
    <w:rsid w:val="00D87E5B"/>
    <w:rsid w:val="00D9022B"/>
    <w:rsid w:val="00D90ABA"/>
    <w:rsid w:val="00D91065"/>
    <w:rsid w:val="00D917C0"/>
    <w:rsid w:val="00D922D8"/>
    <w:rsid w:val="00D92E74"/>
    <w:rsid w:val="00D94646"/>
    <w:rsid w:val="00D94D57"/>
    <w:rsid w:val="00D94DAB"/>
    <w:rsid w:val="00D95755"/>
    <w:rsid w:val="00D959D4"/>
    <w:rsid w:val="00D96EF8"/>
    <w:rsid w:val="00D97D62"/>
    <w:rsid w:val="00D97DCC"/>
    <w:rsid w:val="00DA03F7"/>
    <w:rsid w:val="00DA27EE"/>
    <w:rsid w:val="00DA3510"/>
    <w:rsid w:val="00DA540A"/>
    <w:rsid w:val="00DA64D0"/>
    <w:rsid w:val="00DA66BA"/>
    <w:rsid w:val="00DA784C"/>
    <w:rsid w:val="00DB105E"/>
    <w:rsid w:val="00DB297F"/>
    <w:rsid w:val="00DB334D"/>
    <w:rsid w:val="00DB52BB"/>
    <w:rsid w:val="00DB638B"/>
    <w:rsid w:val="00DB78CA"/>
    <w:rsid w:val="00DC00AB"/>
    <w:rsid w:val="00DC058C"/>
    <w:rsid w:val="00DC0A3A"/>
    <w:rsid w:val="00DC1B23"/>
    <w:rsid w:val="00DC1E8A"/>
    <w:rsid w:val="00DC2303"/>
    <w:rsid w:val="00DC3167"/>
    <w:rsid w:val="00DC4403"/>
    <w:rsid w:val="00DC4F97"/>
    <w:rsid w:val="00DD178C"/>
    <w:rsid w:val="00DD1CCE"/>
    <w:rsid w:val="00DD2017"/>
    <w:rsid w:val="00DD5E0C"/>
    <w:rsid w:val="00DD6AE2"/>
    <w:rsid w:val="00DE0F94"/>
    <w:rsid w:val="00DE4F55"/>
    <w:rsid w:val="00DE5964"/>
    <w:rsid w:val="00DE624D"/>
    <w:rsid w:val="00DE69A9"/>
    <w:rsid w:val="00DF0476"/>
    <w:rsid w:val="00DF088D"/>
    <w:rsid w:val="00DF0A1C"/>
    <w:rsid w:val="00DF2F85"/>
    <w:rsid w:val="00DF3BE8"/>
    <w:rsid w:val="00DF3CF2"/>
    <w:rsid w:val="00DF49A1"/>
    <w:rsid w:val="00DF4B4C"/>
    <w:rsid w:val="00DF6D6E"/>
    <w:rsid w:val="00DF6F6F"/>
    <w:rsid w:val="00E001D9"/>
    <w:rsid w:val="00E00469"/>
    <w:rsid w:val="00E0089E"/>
    <w:rsid w:val="00E011CA"/>
    <w:rsid w:val="00E01B29"/>
    <w:rsid w:val="00E0264C"/>
    <w:rsid w:val="00E02B65"/>
    <w:rsid w:val="00E034B1"/>
    <w:rsid w:val="00E052A9"/>
    <w:rsid w:val="00E06F06"/>
    <w:rsid w:val="00E070A2"/>
    <w:rsid w:val="00E07736"/>
    <w:rsid w:val="00E12792"/>
    <w:rsid w:val="00E12B1D"/>
    <w:rsid w:val="00E1562C"/>
    <w:rsid w:val="00E15819"/>
    <w:rsid w:val="00E16B1C"/>
    <w:rsid w:val="00E172C2"/>
    <w:rsid w:val="00E20528"/>
    <w:rsid w:val="00E21062"/>
    <w:rsid w:val="00E213B4"/>
    <w:rsid w:val="00E22F6F"/>
    <w:rsid w:val="00E25146"/>
    <w:rsid w:val="00E313E6"/>
    <w:rsid w:val="00E3194E"/>
    <w:rsid w:val="00E33737"/>
    <w:rsid w:val="00E33A7F"/>
    <w:rsid w:val="00E34792"/>
    <w:rsid w:val="00E3486D"/>
    <w:rsid w:val="00E3585C"/>
    <w:rsid w:val="00E361C0"/>
    <w:rsid w:val="00E3655F"/>
    <w:rsid w:val="00E3732A"/>
    <w:rsid w:val="00E4104B"/>
    <w:rsid w:val="00E41EDE"/>
    <w:rsid w:val="00E426A2"/>
    <w:rsid w:val="00E43531"/>
    <w:rsid w:val="00E4599D"/>
    <w:rsid w:val="00E471C9"/>
    <w:rsid w:val="00E47595"/>
    <w:rsid w:val="00E50E40"/>
    <w:rsid w:val="00E529D7"/>
    <w:rsid w:val="00E52B61"/>
    <w:rsid w:val="00E53188"/>
    <w:rsid w:val="00E54AF4"/>
    <w:rsid w:val="00E57496"/>
    <w:rsid w:val="00E60310"/>
    <w:rsid w:val="00E603FD"/>
    <w:rsid w:val="00E607D1"/>
    <w:rsid w:val="00E61109"/>
    <w:rsid w:val="00E620B6"/>
    <w:rsid w:val="00E623D1"/>
    <w:rsid w:val="00E625F2"/>
    <w:rsid w:val="00E6274A"/>
    <w:rsid w:val="00E67054"/>
    <w:rsid w:val="00E71EA0"/>
    <w:rsid w:val="00E74E33"/>
    <w:rsid w:val="00E75C1C"/>
    <w:rsid w:val="00E75F16"/>
    <w:rsid w:val="00E7782A"/>
    <w:rsid w:val="00E8085E"/>
    <w:rsid w:val="00E81027"/>
    <w:rsid w:val="00E81A48"/>
    <w:rsid w:val="00E81AF3"/>
    <w:rsid w:val="00E83389"/>
    <w:rsid w:val="00E83511"/>
    <w:rsid w:val="00E840CE"/>
    <w:rsid w:val="00E90D6A"/>
    <w:rsid w:val="00E90D80"/>
    <w:rsid w:val="00E91A3E"/>
    <w:rsid w:val="00E94153"/>
    <w:rsid w:val="00E94664"/>
    <w:rsid w:val="00E95454"/>
    <w:rsid w:val="00E95D3E"/>
    <w:rsid w:val="00E96807"/>
    <w:rsid w:val="00E9760D"/>
    <w:rsid w:val="00E97777"/>
    <w:rsid w:val="00E97808"/>
    <w:rsid w:val="00EA1898"/>
    <w:rsid w:val="00EA3643"/>
    <w:rsid w:val="00EA45C3"/>
    <w:rsid w:val="00EA4B86"/>
    <w:rsid w:val="00EA4D13"/>
    <w:rsid w:val="00EA5C72"/>
    <w:rsid w:val="00EA5FCB"/>
    <w:rsid w:val="00EA7EA8"/>
    <w:rsid w:val="00EB2123"/>
    <w:rsid w:val="00EB271B"/>
    <w:rsid w:val="00EB3CA5"/>
    <w:rsid w:val="00EB4EB7"/>
    <w:rsid w:val="00EB6A91"/>
    <w:rsid w:val="00EB71A9"/>
    <w:rsid w:val="00EC1FA4"/>
    <w:rsid w:val="00EC2F1C"/>
    <w:rsid w:val="00EC33BB"/>
    <w:rsid w:val="00EC39E5"/>
    <w:rsid w:val="00EC4DF7"/>
    <w:rsid w:val="00EC5944"/>
    <w:rsid w:val="00EC5CE0"/>
    <w:rsid w:val="00EC6648"/>
    <w:rsid w:val="00ED11A9"/>
    <w:rsid w:val="00ED3D47"/>
    <w:rsid w:val="00ED42FE"/>
    <w:rsid w:val="00ED4424"/>
    <w:rsid w:val="00ED53F4"/>
    <w:rsid w:val="00ED5607"/>
    <w:rsid w:val="00EE1542"/>
    <w:rsid w:val="00EE18A2"/>
    <w:rsid w:val="00EE280C"/>
    <w:rsid w:val="00EE4FE2"/>
    <w:rsid w:val="00EE525F"/>
    <w:rsid w:val="00EE54F3"/>
    <w:rsid w:val="00EE6654"/>
    <w:rsid w:val="00EE6A81"/>
    <w:rsid w:val="00EF139D"/>
    <w:rsid w:val="00EF1BE8"/>
    <w:rsid w:val="00EF1C0C"/>
    <w:rsid w:val="00EF1EDE"/>
    <w:rsid w:val="00EF1EE7"/>
    <w:rsid w:val="00EF51E7"/>
    <w:rsid w:val="00EF6E72"/>
    <w:rsid w:val="00F0005B"/>
    <w:rsid w:val="00F021BE"/>
    <w:rsid w:val="00F02A86"/>
    <w:rsid w:val="00F03FBC"/>
    <w:rsid w:val="00F0690A"/>
    <w:rsid w:val="00F07D7B"/>
    <w:rsid w:val="00F1137F"/>
    <w:rsid w:val="00F12999"/>
    <w:rsid w:val="00F159B1"/>
    <w:rsid w:val="00F163BB"/>
    <w:rsid w:val="00F17A1F"/>
    <w:rsid w:val="00F22C6C"/>
    <w:rsid w:val="00F235EE"/>
    <w:rsid w:val="00F263ED"/>
    <w:rsid w:val="00F307B7"/>
    <w:rsid w:val="00F31362"/>
    <w:rsid w:val="00F3317D"/>
    <w:rsid w:val="00F33B01"/>
    <w:rsid w:val="00F3461F"/>
    <w:rsid w:val="00F401D3"/>
    <w:rsid w:val="00F46AD7"/>
    <w:rsid w:val="00F47C02"/>
    <w:rsid w:val="00F50C17"/>
    <w:rsid w:val="00F51335"/>
    <w:rsid w:val="00F51FF4"/>
    <w:rsid w:val="00F52147"/>
    <w:rsid w:val="00F52C08"/>
    <w:rsid w:val="00F53072"/>
    <w:rsid w:val="00F54BE1"/>
    <w:rsid w:val="00F61C74"/>
    <w:rsid w:val="00F61DD5"/>
    <w:rsid w:val="00F62935"/>
    <w:rsid w:val="00F64D71"/>
    <w:rsid w:val="00F652F7"/>
    <w:rsid w:val="00F6612C"/>
    <w:rsid w:val="00F70FEE"/>
    <w:rsid w:val="00F710E8"/>
    <w:rsid w:val="00F711D4"/>
    <w:rsid w:val="00F71A89"/>
    <w:rsid w:val="00F722E5"/>
    <w:rsid w:val="00F741DB"/>
    <w:rsid w:val="00F74BD1"/>
    <w:rsid w:val="00F7505B"/>
    <w:rsid w:val="00F760B9"/>
    <w:rsid w:val="00F772A1"/>
    <w:rsid w:val="00F77A24"/>
    <w:rsid w:val="00F80F6A"/>
    <w:rsid w:val="00F81445"/>
    <w:rsid w:val="00F81C8D"/>
    <w:rsid w:val="00F829C1"/>
    <w:rsid w:val="00F8327A"/>
    <w:rsid w:val="00F84C5F"/>
    <w:rsid w:val="00F855A9"/>
    <w:rsid w:val="00F86F61"/>
    <w:rsid w:val="00F87970"/>
    <w:rsid w:val="00F87997"/>
    <w:rsid w:val="00F879E0"/>
    <w:rsid w:val="00F90550"/>
    <w:rsid w:val="00F91A22"/>
    <w:rsid w:val="00F91CFC"/>
    <w:rsid w:val="00F92217"/>
    <w:rsid w:val="00F93AC5"/>
    <w:rsid w:val="00F94596"/>
    <w:rsid w:val="00F9553B"/>
    <w:rsid w:val="00F9687A"/>
    <w:rsid w:val="00F97E8E"/>
    <w:rsid w:val="00FA0CFC"/>
    <w:rsid w:val="00FA2A80"/>
    <w:rsid w:val="00FA45A4"/>
    <w:rsid w:val="00FA4C77"/>
    <w:rsid w:val="00FA5BF7"/>
    <w:rsid w:val="00FA6585"/>
    <w:rsid w:val="00FB15A5"/>
    <w:rsid w:val="00FB2936"/>
    <w:rsid w:val="00FB2AD0"/>
    <w:rsid w:val="00FB3196"/>
    <w:rsid w:val="00FB6011"/>
    <w:rsid w:val="00FB6CE3"/>
    <w:rsid w:val="00FB715E"/>
    <w:rsid w:val="00FC02FB"/>
    <w:rsid w:val="00FC22F7"/>
    <w:rsid w:val="00FC29EC"/>
    <w:rsid w:val="00FC4E4A"/>
    <w:rsid w:val="00FC5D52"/>
    <w:rsid w:val="00FC6A6F"/>
    <w:rsid w:val="00FC6FE8"/>
    <w:rsid w:val="00FD0F02"/>
    <w:rsid w:val="00FD11C6"/>
    <w:rsid w:val="00FD163C"/>
    <w:rsid w:val="00FD1FEE"/>
    <w:rsid w:val="00FD3CF8"/>
    <w:rsid w:val="00FD3F58"/>
    <w:rsid w:val="00FD46A5"/>
    <w:rsid w:val="00FD47FF"/>
    <w:rsid w:val="00FD55C9"/>
    <w:rsid w:val="00FD6199"/>
    <w:rsid w:val="00FD72C8"/>
    <w:rsid w:val="00FD7962"/>
    <w:rsid w:val="00FE0307"/>
    <w:rsid w:val="00FE142E"/>
    <w:rsid w:val="00FE3AA9"/>
    <w:rsid w:val="00FE4F34"/>
    <w:rsid w:val="00FE62C3"/>
    <w:rsid w:val="00FE72EC"/>
    <w:rsid w:val="00FF0C0B"/>
    <w:rsid w:val="00FF10C7"/>
    <w:rsid w:val="00FF1F5D"/>
    <w:rsid w:val="00FF3F9B"/>
    <w:rsid w:val="00FF4B88"/>
    <w:rsid w:val="00FF4C70"/>
    <w:rsid w:val="00FF5F79"/>
    <w:rsid w:val="00FF61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colormru v:ext="edit" colors="silver,#ddd"/>
    </o:shapedefaults>
    <o:shapelayout v:ext="edit">
      <o:idmap v:ext="edit" data="1"/>
    </o:shapelayout>
  </w:shapeDefaults>
  <w:decimalSymbol w:val="."/>
  <w:listSeparator w:val=","/>
  <w14:docId w14:val="234FEA0B"/>
  <w15:docId w15:val="{D9BD366A-61F0-4F89-BBC5-3EE9F71D8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de-CH" w:eastAsia="de-CH" w:bidi="ar-SA"/>
      </w:rPr>
    </w:rPrDefault>
    <w:pPrDefault>
      <w:pPr>
        <w:spacing w:line="280" w:lineRule="exact"/>
      </w:pPr>
    </w:pPrDefault>
  </w:docDefaults>
  <w:latentStyles w:defLockedState="0" w:defUIPriority="0" w:defSemiHidden="0" w:defUnhideWhenUsed="0" w:defQFormat="0" w:count="376">
    <w:lsdException w:name="Normal" w:qFormat="1"/>
    <w:lsdException w:name="heading 1" w:uiPriority="2" w:qFormat="1"/>
    <w:lsdException w:name="heading 2" w:uiPriority="2" w:qFormat="1"/>
    <w:lsdException w:name="heading 3" w:uiPriority="2"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19" w:unhideWhenUsed="1"/>
    <w:lsdException w:name="annotation text" w:semiHidden="1" w:unhideWhenUsed="1"/>
    <w:lsdException w:name="header" w:semiHidden="1" w:uiPriority="49" w:unhideWhenUsed="1"/>
    <w:lsdException w:name="footer" w:semiHidden="1" w:uiPriority="4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1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locked="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722B"/>
    <w:rPr>
      <w:kern w:val="2"/>
      <w14:ligatures w14:val="standard"/>
      <w14:numForm w14:val="oldStyle"/>
    </w:rPr>
  </w:style>
  <w:style w:type="paragraph" w:styleId="Heading1">
    <w:name w:val="heading 1"/>
    <w:basedOn w:val="Normal"/>
    <w:next w:val="Normal"/>
    <w:link w:val="Heading1Char"/>
    <w:uiPriority w:val="2"/>
    <w:qFormat/>
    <w:rsid w:val="001E79F4"/>
    <w:pPr>
      <w:keepNext/>
      <w:keepLines/>
      <w:pageBreakBefore/>
      <w:suppressAutoHyphens/>
      <w:spacing w:after="240" w:line="280" w:lineRule="atLeast"/>
      <w:outlineLvl w:val="0"/>
    </w:pPr>
    <w:rPr>
      <w:rFonts w:ascii="HelveticaNeueLT Pro 95 Blk" w:hAnsi="HelveticaNeueLT Pro 95 Blk"/>
      <w:sz w:val="32"/>
    </w:rPr>
  </w:style>
  <w:style w:type="paragraph" w:styleId="Heading2">
    <w:name w:val="heading 2"/>
    <w:basedOn w:val="Heading1"/>
    <w:next w:val="Normal"/>
    <w:link w:val="Heading2Char"/>
    <w:uiPriority w:val="2"/>
    <w:qFormat/>
    <w:rsid w:val="001E79F4"/>
    <w:pPr>
      <w:outlineLvl w:val="1"/>
    </w:pPr>
  </w:style>
  <w:style w:type="paragraph" w:styleId="Heading3">
    <w:name w:val="heading 3"/>
    <w:basedOn w:val="Heading1"/>
    <w:next w:val="Normal"/>
    <w:link w:val="Heading3Char"/>
    <w:uiPriority w:val="2"/>
    <w:qFormat/>
    <w:rsid w:val="001E79F4"/>
    <w:pPr>
      <w:pageBreakBefore w:val="0"/>
      <w:spacing w:before="480"/>
      <w:outlineLvl w:val="2"/>
    </w:pPr>
    <w:rPr>
      <w:sz w:val="22"/>
    </w:rPr>
  </w:style>
  <w:style w:type="paragraph" w:styleId="Heading4">
    <w:name w:val="heading 4"/>
    <w:basedOn w:val="Heading3"/>
    <w:next w:val="Normal"/>
    <w:semiHidden/>
    <w:qFormat/>
    <w:rsid w:val="00027F6C"/>
    <w:pPr>
      <w:numPr>
        <w:ilvl w:val="3"/>
        <w:numId w:val="3"/>
      </w:numPr>
      <w:outlineLvl w:val="3"/>
    </w:pPr>
  </w:style>
  <w:style w:type="paragraph" w:styleId="Heading5">
    <w:name w:val="heading 5"/>
    <w:basedOn w:val="Heading4"/>
    <w:next w:val="Normal"/>
    <w:semiHidden/>
    <w:qFormat/>
    <w:rsid w:val="00027F6C"/>
    <w:pPr>
      <w:numPr>
        <w:ilvl w:val="4"/>
      </w:numPr>
      <w:outlineLvl w:val="4"/>
    </w:pPr>
    <w:rPr>
      <w:bCs/>
    </w:rPr>
  </w:style>
  <w:style w:type="paragraph" w:styleId="Heading6">
    <w:name w:val="heading 6"/>
    <w:basedOn w:val="Heading5"/>
    <w:next w:val="Normal"/>
    <w:semiHidden/>
    <w:qFormat/>
    <w:rsid w:val="00027F6C"/>
    <w:pPr>
      <w:numPr>
        <w:ilvl w:val="5"/>
      </w:numPr>
      <w:outlineLvl w:val="5"/>
    </w:pPr>
  </w:style>
  <w:style w:type="paragraph" w:styleId="Heading7">
    <w:name w:val="heading 7"/>
    <w:basedOn w:val="Normal"/>
    <w:next w:val="Normal"/>
    <w:link w:val="Heading7Char"/>
    <w:semiHidden/>
    <w:qFormat/>
    <w:rsid w:val="00027F6C"/>
    <w:pPr>
      <w:numPr>
        <w:ilvl w:val="6"/>
        <w:numId w:val="3"/>
      </w:numPr>
      <w:spacing w:before="240" w:after="144" w:line="288" w:lineRule="atLeast"/>
      <w:outlineLvl w:val="6"/>
    </w:pPr>
    <w:rPr>
      <w:rFonts w:ascii="Arial" w:hAnsi="Arial"/>
      <w:szCs w:val="20"/>
      <w:lang w:val="de-DE"/>
    </w:rPr>
  </w:style>
  <w:style w:type="paragraph" w:styleId="Heading8">
    <w:name w:val="heading 8"/>
    <w:basedOn w:val="Normal"/>
    <w:next w:val="Normal"/>
    <w:link w:val="Heading8Char"/>
    <w:semiHidden/>
    <w:qFormat/>
    <w:rsid w:val="00027F6C"/>
    <w:pPr>
      <w:numPr>
        <w:ilvl w:val="7"/>
        <w:numId w:val="3"/>
      </w:numPr>
      <w:spacing w:before="240" w:after="144" w:line="288" w:lineRule="atLeast"/>
      <w:outlineLvl w:val="7"/>
    </w:pPr>
    <w:rPr>
      <w:rFonts w:ascii="Arial" w:hAnsi="Arial"/>
      <w:i/>
      <w:szCs w:val="20"/>
      <w:lang w:val="de-DE"/>
    </w:rPr>
  </w:style>
  <w:style w:type="paragraph" w:styleId="Heading9">
    <w:name w:val="heading 9"/>
    <w:basedOn w:val="Normal"/>
    <w:next w:val="Normal"/>
    <w:link w:val="Heading9Char"/>
    <w:semiHidden/>
    <w:qFormat/>
    <w:rsid w:val="00027F6C"/>
    <w:pPr>
      <w:numPr>
        <w:ilvl w:val="8"/>
        <w:numId w:val="3"/>
      </w:numPr>
      <w:spacing w:before="240" w:after="144" w:line="288" w:lineRule="atLeast"/>
      <w:outlineLvl w:val="8"/>
    </w:pPr>
    <w:rPr>
      <w:rFonts w:ascii="Arial" w:hAnsi="Arial"/>
      <w:b/>
      <w:i/>
      <w:sz w:val="18"/>
      <w:szCs w:val="20"/>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2"/>
    <w:rsid w:val="001E79F4"/>
    <w:rPr>
      <w:rFonts w:ascii="HelveticaNeueLT Pro 95 Blk" w:hAnsi="HelveticaNeueLT Pro 95 Blk"/>
      <w:kern w:val="2"/>
      <w:sz w:val="32"/>
      <w14:ligatures w14:val="standard"/>
      <w14:numForm w14:val="oldStyle"/>
    </w:rPr>
  </w:style>
  <w:style w:type="character" w:customStyle="1" w:styleId="Heading2Char">
    <w:name w:val="Heading 2 Char"/>
    <w:link w:val="Heading2"/>
    <w:uiPriority w:val="2"/>
    <w:rsid w:val="001E79F4"/>
    <w:rPr>
      <w:rFonts w:ascii="HelveticaNeueLT Pro 95 Blk" w:hAnsi="HelveticaNeueLT Pro 95 Blk"/>
      <w:kern w:val="2"/>
      <w:sz w:val="32"/>
      <w14:ligatures w14:val="standard"/>
      <w14:numForm w14:val="oldStyle"/>
    </w:rPr>
  </w:style>
  <w:style w:type="character" w:customStyle="1" w:styleId="Heading3Char">
    <w:name w:val="Heading 3 Char"/>
    <w:link w:val="Heading3"/>
    <w:uiPriority w:val="2"/>
    <w:rsid w:val="001E79F4"/>
    <w:rPr>
      <w:rFonts w:ascii="HelveticaNeueLT Pro 95 Blk" w:hAnsi="HelveticaNeueLT Pro 95 Blk"/>
      <w:kern w:val="2"/>
      <w14:ligatures w14:val="standard"/>
      <w14:numForm w14:val="oldStyle"/>
    </w:rPr>
  </w:style>
  <w:style w:type="paragraph" w:styleId="Header">
    <w:name w:val="header"/>
    <w:basedOn w:val="Normal"/>
    <w:link w:val="HeaderChar"/>
    <w:uiPriority w:val="9"/>
    <w:rsid w:val="00C134C6"/>
    <w:pPr>
      <w:widowControl w:val="0"/>
      <w:spacing w:line="240" w:lineRule="exact"/>
    </w:pPr>
    <w:rPr>
      <w:rFonts w:ascii="HelveticaNeueLT Pro 55 Roman" w:hAnsi="HelveticaNeueLT Pro 55 Roman"/>
      <w:sz w:val="16"/>
    </w:rPr>
  </w:style>
  <w:style w:type="character" w:customStyle="1" w:styleId="HeaderChar">
    <w:name w:val="Header Char"/>
    <w:link w:val="Header"/>
    <w:uiPriority w:val="9"/>
    <w:rsid w:val="00C134C6"/>
    <w:rPr>
      <w:rFonts w:ascii="HelveticaNeueLT Pro 55 Roman" w:hAnsi="HelveticaNeueLT Pro 55 Roman"/>
      <w:kern w:val="2"/>
      <w:sz w:val="16"/>
      <w14:ligatures w14:val="standard"/>
      <w14:numForm w14:val="oldStyle"/>
    </w:rPr>
  </w:style>
  <w:style w:type="paragraph" w:styleId="Footer">
    <w:name w:val="footer"/>
    <w:basedOn w:val="Header"/>
    <w:link w:val="FooterChar"/>
    <w:uiPriority w:val="10"/>
    <w:rsid w:val="00A675B1"/>
    <w:pPr>
      <w:tabs>
        <w:tab w:val="right" w:pos="9072"/>
      </w:tabs>
    </w:pPr>
  </w:style>
  <w:style w:type="character" w:customStyle="1" w:styleId="FooterChar">
    <w:name w:val="Footer Char"/>
    <w:link w:val="Footer"/>
    <w:uiPriority w:val="10"/>
    <w:rsid w:val="00A675B1"/>
    <w:rPr>
      <w:rFonts w:ascii="HelveticaNeueLT Pro 55 Roman" w:hAnsi="HelveticaNeueLT Pro 55 Roman"/>
      <w:kern w:val="2"/>
      <w:sz w:val="16"/>
      <w14:ligatures w14:val="standard"/>
      <w14:numForm w14:val="oldStyle"/>
    </w:rPr>
  </w:style>
  <w:style w:type="paragraph" w:styleId="TOC2">
    <w:name w:val="toc 2"/>
    <w:basedOn w:val="Normal"/>
    <w:next w:val="Normal"/>
    <w:autoRedefine/>
    <w:semiHidden/>
    <w:rsid w:val="001A7840"/>
    <w:pPr>
      <w:tabs>
        <w:tab w:val="right" w:pos="9498"/>
      </w:tabs>
      <w:ind w:left="284"/>
    </w:pPr>
    <w:rPr>
      <w:noProof/>
    </w:rPr>
  </w:style>
  <w:style w:type="paragraph" w:styleId="TOC1">
    <w:name w:val="toc 1"/>
    <w:basedOn w:val="Normal"/>
    <w:next w:val="Normal"/>
    <w:autoRedefine/>
    <w:uiPriority w:val="39"/>
    <w:rsid w:val="0072217B"/>
    <w:pPr>
      <w:tabs>
        <w:tab w:val="right" w:pos="6804"/>
      </w:tabs>
      <w:spacing w:before="60" w:after="60"/>
      <w:ind w:left="1134" w:right="2268"/>
    </w:pPr>
    <w:rPr>
      <w:noProof/>
      <w:szCs w:val="24"/>
    </w:rPr>
  </w:style>
  <w:style w:type="paragraph" w:styleId="TOC3">
    <w:name w:val="toc 3"/>
    <w:basedOn w:val="Normal"/>
    <w:next w:val="Normal"/>
    <w:autoRedefine/>
    <w:uiPriority w:val="39"/>
    <w:pPr>
      <w:spacing w:line="240" w:lineRule="auto"/>
      <w:ind w:left="480"/>
    </w:pPr>
    <w:rPr>
      <w:szCs w:val="24"/>
    </w:rPr>
  </w:style>
  <w:style w:type="paragraph" w:styleId="TOC4">
    <w:name w:val="toc 4"/>
    <w:basedOn w:val="Normal"/>
    <w:next w:val="Normal"/>
    <w:autoRedefine/>
    <w:semiHidden/>
    <w:pPr>
      <w:spacing w:line="240" w:lineRule="auto"/>
      <w:ind w:left="720"/>
    </w:pPr>
    <w:rPr>
      <w:szCs w:val="24"/>
    </w:rPr>
  </w:style>
  <w:style w:type="paragraph" w:styleId="TOC5">
    <w:name w:val="toc 5"/>
    <w:basedOn w:val="Normal"/>
    <w:next w:val="Normal"/>
    <w:autoRedefine/>
    <w:semiHidden/>
    <w:pPr>
      <w:spacing w:line="240" w:lineRule="auto"/>
      <w:ind w:left="960"/>
    </w:pPr>
    <w:rPr>
      <w:szCs w:val="24"/>
    </w:rPr>
  </w:style>
  <w:style w:type="paragraph" w:styleId="TOC6">
    <w:name w:val="toc 6"/>
    <w:basedOn w:val="Normal"/>
    <w:next w:val="Normal"/>
    <w:autoRedefine/>
    <w:semiHidden/>
    <w:pPr>
      <w:spacing w:line="240" w:lineRule="auto"/>
      <w:ind w:left="1200"/>
    </w:pPr>
    <w:rPr>
      <w:szCs w:val="24"/>
    </w:rPr>
  </w:style>
  <w:style w:type="paragraph" w:styleId="TOC7">
    <w:name w:val="toc 7"/>
    <w:basedOn w:val="Normal"/>
    <w:next w:val="Normal"/>
    <w:autoRedefine/>
    <w:semiHidden/>
    <w:pPr>
      <w:spacing w:line="240" w:lineRule="auto"/>
      <w:ind w:left="1440"/>
    </w:pPr>
    <w:rPr>
      <w:szCs w:val="24"/>
    </w:rPr>
  </w:style>
  <w:style w:type="paragraph" w:styleId="TOC8">
    <w:name w:val="toc 8"/>
    <w:basedOn w:val="Normal"/>
    <w:next w:val="Normal"/>
    <w:autoRedefine/>
    <w:semiHidden/>
    <w:pPr>
      <w:spacing w:line="240" w:lineRule="auto"/>
      <w:ind w:left="1680"/>
    </w:pPr>
    <w:rPr>
      <w:szCs w:val="24"/>
    </w:rPr>
  </w:style>
  <w:style w:type="paragraph" w:styleId="TOC9">
    <w:name w:val="toc 9"/>
    <w:basedOn w:val="Normal"/>
    <w:next w:val="Normal"/>
    <w:autoRedefine/>
    <w:semiHidden/>
    <w:pPr>
      <w:spacing w:line="240" w:lineRule="auto"/>
      <w:ind w:left="1920"/>
    </w:pPr>
    <w:rPr>
      <w:szCs w:val="24"/>
    </w:rPr>
  </w:style>
  <w:style w:type="character" w:styleId="PageNumber">
    <w:name w:val="page number"/>
    <w:basedOn w:val="DefaultParagraphFont"/>
    <w:semiHidden/>
    <w:rsid w:val="008732EE"/>
  </w:style>
  <w:style w:type="character" w:styleId="FootnoteReference">
    <w:name w:val="footnote reference"/>
    <w:uiPriority w:val="19"/>
    <w:rsid w:val="008E76CC"/>
    <w:rPr>
      <w:vertAlign w:val="superscript"/>
    </w:rPr>
  </w:style>
  <w:style w:type="paragraph" w:styleId="FootnoteText">
    <w:name w:val="footnote text"/>
    <w:basedOn w:val="Normal"/>
    <w:link w:val="FootnoteTextChar"/>
    <w:uiPriority w:val="19"/>
    <w:rsid w:val="00EF139D"/>
    <w:pPr>
      <w:spacing w:line="200" w:lineRule="exact"/>
      <w:ind w:left="567" w:hanging="567"/>
    </w:pPr>
    <w:rPr>
      <w:sz w:val="18"/>
    </w:rPr>
  </w:style>
  <w:style w:type="paragraph" w:customStyle="1" w:styleId="Punkt">
    <w:name w:val="Punkt"/>
    <w:basedOn w:val="Normal"/>
    <w:uiPriority w:val="1"/>
    <w:qFormat/>
    <w:rsid w:val="00287EB5"/>
    <w:pPr>
      <w:keepLines/>
      <w:numPr>
        <w:numId w:val="4"/>
      </w:numPr>
      <w:spacing w:before="360" w:after="360"/>
      <w:ind w:left="567" w:hanging="425"/>
      <w:contextualSpacing/>
    </w:pPr>
  </w:style>
  <w:style w:type="paragraph" w:customStyle="1" w:styleId="Autgabe">
    <w:name w:val="Autgabe"/>
    <w:basedOn w:val="Normal"/>
    <w:uiPriority w:val="1"/>
    <w:qFormat/>
    <w:rsid w:val="00095559"/>
    <w:pPr>
      <w:keepLines/>
      <w:tabs>
        <w:tab w:val="left" w:pos="1134"/>
        <w:tab w:val="left" w:pos="5103"/>
        <w:tab w:val="left" w:pos="5670"/>
        <w:tab w:val="right" w:pos="9072"/>
      </w:tabs>
      <w:spacing w:before="360" w:after="360"/>
      <w:ind w:left="567" w:hanging="567"/>
    </w:pPr>
  </w:style>
  <w:style w:type="paragraph" w:customStyle="1" w:styleId="TTitel">
    <w:name w:val="T Titel"/>
    <w:basedOn w:val="Normal"/>
    <w:next w:val="TInhalt"/>
    <w:uiPriority w:val="6"/>
    <w:rsid w:val="003A215C"/>
    <w:pPr>
      <w:keepLines/>
      <w:widowControl w:val="0"/>
      <w:suppressAutoHyphens/>
      <w:spacing w:before="5000" w:after="960" w:line="280" w:lineRule="atLeast"/>
      <w:ind w:left="1134"/>
    </w:pPr>
    <w:rPr>
      <w:rFonts w:ascii="HelveticaNeueLT Pro 95 Blk" w:hAnsi="HelveticaNeueLT Pro 95 Blk"/>
      <w:sz w:val="52"/>
    </w:rPr>
  </w:style>
  <w:style w:type="table" w:styleId="TableGrid">
    <w:name w:val="Table Grid"/>
    <w:basedOn w:val="TableNormal"/>
    <w:rsid w:val="00D811E3"/>
    <w:pPr>
      <w:suppressAutoHyphens/>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nhalt">
    <w:name w:val="T Inhalt"/>
    <w:basedOn w:val="TTitel"/>
    <w:uiPriority w:val="7"/>
    <w:rsid w:val="0072217B"/>
    <w:pPr>
      <w:spacing w:before="0" w:after="0"/>
    </w:pPr>
    <w:rPr>
      <w:sz w:val="32"/>
    </w:rPr>
  </w:style>
  <w:style w:type="paragraph" w:customStyle="1" w:styleId="Formatvorlage1">
    <w:name w:val="Formatvorlage1"/>
    <w:basedOn w:val="Heading1"/>
    <w:uiPriority w:val="14"/>
    <w:semiHidden/>
    <w:qFormat/>
    <w:rsid w:val="001579F2"/>
  </w:style>
  <w:style w:type="paragraph" w:styleId="Subtitle">
    <w:name w:val="Subtitle"/>
    <w:basedOn w:val="Normal"/>
    <w:next w:val="Normal"/>
    <w:link w:val="SubtitleChar"/>
    <w:semiHidden/>
    <w:qFormat/>
    <w:rsid w:val="0040542C"/>
    <w:pPr>
      <w:numPr>
        <w:ilvl w:val="1"/>
      </w:numPr>
      <w:ind w:left="2835"/>
    </w:pPr>
    <w:rPr>
      <w:spacing w:val="15"/>
      <w:sz w:val="36"/>
    </w:rPr>
  </w:style>
  <w:style w:type="character" w:customStyle="1" w:styleId="SubtitleChar">
    <w:name w:val="Subtitle Char"/>
    <w:link w:val="Subtitle"/>
    <w:semiHidden/>
    <w:rsid w:val="00D65016"/>
    <w:rPr>
      <w:rFonts w:ascii="Calibri" w:eastAsia="Times New Roman" w:hAnsi="Calibri" w:cs="Times New Roman"/>
      <w:spacing w:val="15"/>
      <w:sz w:val="36"/>
    </w:rPr>
  </w:style>
  <w:style w:type="paragraph" w:customStyle="1" w:styleId="Lsung">
    <w:name w:val="Lösung"/>
    <w:basedOn w:val="Autgabe"/>
    <w:uiPriority w:val="3"/>
    <w:rsid w:val="00D74993"/>
    <w:pPr>
      <w:tabs>
        <w:tab w:val="clear" w:pos="1134"/>
        <w:tab w:val="clear" w:pos="5103"/>
        <w:tab w:val="clear" w:pos="5670"/>
        <w:tab w:val="clear" w:pos="9072"/>
      </w:tabs>
      <w:spacing w:before="0" w:after="0" w:line="280" w:lineRule="atLeast"/>
    </w:pPr>
    <w:rPr>
      <w:szCs w:val="20"/>
      <w:lang w:eastAsia="de-DE"/>
    </w:rPr>
  </w:style>
  <w:style w:type="paragraph" w:styleId="BalloonText">
    <w:name w:val="Balloon Text"/>
    <w:basedOn w:val="Normal"/>
    <w:link w:val="BalloonTextChar"/>
    <w:semiHidden/>
    <w:unhideWhenUsed/>
    <w:rsid w:val="006E1AE6"/>
    <w:pPr>
      <w:spacing w:line="240" w:lineRule="auto"/>
    </w:pPr>
    <w:rPr>
      <w:rFonts w:ascii="Segoe UI" w:hAnsi="Segoe UI" w:cs="Segoe UI"/>
      <w:sz w:val="18"/>
      <w:szCs w:val="18"/>
    </w:rPr>
  </w:style>
  <w:style w:type="character" w:customStyle="1" w:styleId="BalloonTextChar">
    <w:name w:val="Balloon Text Char"/>
    <w:link w:val="BalloonText"/>
    <w:semiHidden/>
    <w:rsid w:val="006E1AE6"/>
    <w:rPr>
      <w:rFonts w:ascii="Segoe UI" w:hAnsi="Segoe UI" w:cs="Segoe UI"/>
      <w:sz w:val="18"/>
      <w:szCs w:val="18"/>
    </w:rPr>
  </w:style>
  <w:style w:type="character" w:customStyle="1" w:styleId="Heading7Char">
    <w:name w:val="Heading 7 Char"/>
    <w:link w:val="Heading7"/>
    <w:semiHidden/>
    <w:rsid w:val="00027F6C"/>
    <w:rPr>
      <w:rFonts w:ascii="Arial" w:hAnsi="Arial"/>
      <w:kern w:val="2"/>
      <w:szCs w:val="20"/>
      <w:lang w:val="de-DE"/>
      <w14:ligatures w14:val="standard"/>
      <w14:numForm w14:val="oldStyle"/>
    </w:rPr>
  </w:style>
  <w:style w:type="character" w:customStyle="1" w:styleId="Heading8Char">
    <w:name w:val="Heading 8 Char"/>
    <w:link w:val="Heading8"/>
    <w:semiHidden/>
    <w:rsid w:val="00027F6C"/>
    <w:rPr>
      <w:rFonts w:ascii="Arial" w:hAnsi="Arial"/>
      <w:i/>
      <w:kern w:val="2"/>
      <w:szCs w:val="20"/>
      <w:lang w:val="de-DE"/>
      <w14:ligatures w14:val="standard"/>
      <w14:numForm w14:val="oldStyle"/>
    </w:rPr>
  </w:style>
  <w:style w:type="character" w:customStyle="1" w:styleId="Heading9Char">
    <w:name w:val="Heading 9 Char"/>
    <w:link w:val="Heading9"/>
    <w:semiHidden/>
    <w:rsid w:val="00027F6C"/>
    <w:rPr>
      <w:rFonts w:ascii="Arial" w:hAnsi="Arial"/>
      <w:b/>
      <w:i/>
      <w:kern w:val="2"/>
      <w:sz w:val="18"/>
      <w:szCs w:val="20"/>
      <w:lang w:val="de-DE"/>
      <w14:ligatures w14:val="standard"/>
      <w14:numForm w14:val="oldStyle"/>
    </w:rPr>
  </w:style>
  <w:style w:type="character" w:customStyle="1" w:styleId="Zahl">
    <w:name w:val="Zahl"/>
    <w:basedOn w:val="DefaultParagraphFont"/>
    <w:uiPriority w:val="1"/>
    <w:qFormat/>
    <w:rsid w:val="005E5C20"/>
    <w:rPr>
      <w14:numForm w14:val="default"/>
    </w:rPr>
  </w:style>
  <w:style w:type="character" w:styleId="Hyperlink">
    <w:name w:val="Hyperlink"/>
    <w:uiPriority w:val="99"/>
    <w:rsid w:val="00130528"/>
    <w:rPr>
      <w:color w:val="0563C1"/>
      <w:u w:val="single"/>
    </w:rPr>
  </w:style>
  <w:style w:type="paragraph" w:customStyle="1" w:styleId="BeschreibungKopfzeile">
    <w:name w:val="BeschreibungKopfzeile"/>
    <w:basedOn w:val="Normal"/>
    <w:semiHidden/>
    <w:rsid w:val="004D1276"/>
    <w:pPr>
      <w:spacing w:line="320" w:lineRule="atLeast"/>
    </w:pPr>
    <w:rPr>
      <w:rFonts w:ascii="Times New Roman" w:hAnsi="Times New Roman"/>
      <w:color w:val="FFFFFF"/>
      <w:szCs w:val="20"/>
      <w:lang w:eastAsia="de-DE"/>
    </w:rPr>
  </w:style>
  <w:style w:type="paragraph" w:styleId="BodyText">
    <w:name w:val="Body Text"/>
    <w:basedOn w:val="Normal"/>
    <w:link w:val="BodyTextChar"/>
    <w:semiHidden/>
    <w:rsid w:val="004D1276"/>
    <w:pPr>
      <w:spacing w:after="120" w:line="240" w:lineRule="auto"/>
    </w:pPr>
    <w:rPr>
      <w:rFonts w:ascii="Arial" w:hAnsi="Arial"/>
      <w:szCs w:val="20"/>
      <w:lang w:eastAsia="de-DE"/>
    </w:rPr>
  </w:style>
  <w:style w:type="character" w:customStyle="1" w:styleId="BodyTextChar">
    <w:name w:val="Body Text Char"/>
    <w:link w:val="BodyText"/>
    <w:semiHidden/>
    <w:rsid w:val="004D1276"/>
    <w:rPr>
      <w:rFonts w:ascii="Arial" w:hAnsi="Arial"/>
      <w:color w:val="auto"/>
      <w:szCs w:val="20"/>
      <w:lang w:eastAsia="de-DE"/>
    </w:rPr>
  </w:style>
  <w:style w:type="paragraph" w:customStyle="1" w:styleId="FussQuer">
    <w:name w:val="Fuss_Quer"/>
    <w:basedOn w:val="Footer"/>
    <w:semiHidden/>
    <w:rsid w:val="004D1276"/>
    <w:pPr>
      <w:tabs>
        <w:tab w:val="clear" w:pos="9072"/>
        <w:tab w:val="center" w:pos="1701"/>
        <w:tab w:val="center" w:pos="7088"/>
        <w:tab w:val="right" w:pos="9923"/>
        <w:tab w:val="right" w:pos="14175"/>
      </w:tabs>
      <w:spacing w:line="288" w:lineRule="atLeast"/>
    </w:pPr>
    <w:rPr>
      <w:rFonts w:ascii="Arial" w:hAnsi="Arial"/>
      <w:szCs w:val="20"/>
    </w:rPr>
  </w:style>
  <w:style w:type="paragraph" w:customStyle="1" w:styleId="KopfQuer">
    <w:name w:val="Kopf_Quer"/>
    <w:basedOn w:val="Header"/>
    <w:semiHidden/>
    <w:rsid w:val="004D1276"/>
    <w:pPr>
      <w:widowControl/>
      <w:tabs>
        <w:tab w:val="center" w:pos="7088"/>
        <w:tab w:val="right" w:pos="14175"/>
      </w:tabs>
      <w:spacing w:after="120"/>
    </w:pPr>
    <w:rPr>
      <w:rFonts w:ascii="Arial" w:hAnsi="Arial"/>
      <w:position w:val="4"/>
      <w:sz w:val="18"/>
      <w:szCs w:val="18"/>
    </w:rPr>
  </w:style>
  <w:style w:type="paragraph" w:customStyle="1" w:styleId="verborgen">
    <w:name w:val="verborgen"/>
    <w:basedOn w:val="Normal"/>
    <w:semiHidden/>
    <w:rsid w:val="004D1276"/>
    <w:pPr>
      <w:spacing w:line="240" w:lineRule="auto"/>
    </w:pPr>
    <w:rPr>
      <w:rFonts w:ascii="Courier New" w:hAnsi="Courier New"/>
      <w:vanish/>
      <w:color w:val="0000FF"/>
      <w:sz w:val="24"/>
      <w:szCs w:val="20"/>
      <w:lang w:eastAsia="ja-JP"/>
    </w:rPr>
  </w:style>
  <w:style w:type="character" w:customStyle="1" w:styleId="Taschenrechner">
    <w:name w:val="Taschenrechner"/>
    <w:semiHidden/>
    <w:rsid w:val="004D1276"/>
    <w:rPr>
      <w:rFonts w:ascii="Arial" w:hAnsi="Arial"/>
      <w:sz w:val="20"/>
    </w:rPr>
  </w:style>
  <w:style w:type="paragraph" w:customStyle="1" w:styleId="Formelsammlung">
    <w:name w:val="Formelsammlung"/>
    <w:basedOn w:val="Normal"/>
    <w:semiHidden/>
    <w:rsid w:val="004D1276"/>
    <w:pPr>
      <w:tabs>
        <w:tab w:val="left" w:pos="3544"/>
        <w:tab w:val="left" w:pos="6521"/>
      </w:tabs>
      <w:spacing w:before="80" w:after="80" w:line="320" w:lineRule="atLeast"/>
      <w:ind w:left="567" w:hanging="567"/>
    </w:pPr>
    <w:rPr>
      <w:rFonts w:ascii="Times New Roman" w:hAnsi="Times New Roman"/>
      <w:szCs w:val="20"/>
      <w:lang w:eastAsia="de-DE"/>
    </w:rPr>
  </w:style>
  <w:style w:type="paragraph" w:customStyle="1" w:styleId="Textaufgabe">
    <w:name w:val="Textaufgabe"/>
    <w:basedOn w:val="Normal"/>
    <w:semiHidden/>
    <w:rsid w:val="004D1276"/>
    <w:pPr>
      <w:keepLines/>
      <w:tabs>
        <w:tab w:val="left" w:pos="4536"/>
        <w:tab w:val="left" w:pos="5103"/>
      </w:tabs>
      <w:spacing w:before="240" w:after="240" w:line="320" w:lineRule="exact"/>
      <w:ind w:left="1134" w:hanging="567"/>
    </w:pPr>
    <w:rPr>
      <w:rFonts w:ascii="Times New Roman" w:hAnsi="Times New Roman"/>
      <w:szCs w:val="20"/>
      <w:lang w:eastAsia="de-DE"/>
    </w:rPr>
  </w:style>
  <w:style w:type="paragraph" w:customStyle="1" w:styleId="Teilfrage">
    <w:name w:val="Teilfrage"/>
    <w:basedOn w:val="Normal"/>
    <w:semiHidden/>
    <w:rsid w:val="004D1276"/>
    <w:pPr>
      <w:tabs>
        <w:tab w:val="left" w:pos="426"/>
        <w:tab w:val="left" w:pos="1701"/>
      </w:tabs>
      <w:spacing w:line="240" w:lineRule="atLeast"/>
      <w:ind w:left="1701" w:hanging="1701"/>
    </w:pPr>
    <w:rPr>
      <w:rFonts w:ascii="Times New Roman" w:hAnsi="Times New Roman"/>
      <w:szCs w:val="20"/>
      <w:lang w:eastAsia="de-DE"/>
    </w:rPr>
  </w:style>
  <w:style w:type="character" w:customStyle="1" w:styleId="Hinweise">
    <w:name w:val="Hinweise"/>
    <w:semiHidden/>
    <w:rsid w:val="004D1276"/>
    <w:rPr>
      <w:vanish/>
      <w:color w:val="FF0000"/>
    </w:rPr>
  </w:style>
  <w:style w:type="paragraph" w:customStyle="1" w:styleId="KopfersteSeite">
    <w:name w:val="Kopf erste Seite"/>
    <w:basedOn w:val="Normal"/>
    <w:semiHidden/>
    <w:rsid w:val="00027F6C"/>
    <w:pPr>
      <w:framePr w:hSpace="142" w:vSpace="142" w:wrap="around" w:vAnchor="page" w:hAnchor="page" w:x="1871" w:y="1192"/>
      <w:spacing w:line="278" w:lineRule="atLeast"/>
    </w:pPr>
    <w:rPr>
      <w:rFonts w:ascii="Arial" w:hAnsi="Arial"/>
      <w:sz w:val="16"/>
      <w:szCs w:val="20"/>
    </w:rPr>
  </w:style>
  <w:style w:type="character" w:customStyle="1" w:styleId="toctoggle3">
    <w:name w:val="toctoggle3"/>
    <w:semiHidden/>
    <w:rsid w:val="004D1276"/>
    <w:rPr>
      <w:rFonts w:ascii="Arial" w:hAnsi="Arial" w:cs="Arial" w:hint="default"/>
      <w:sz w:val="23"/>
      <w:szCs w:val="23"/>
    </w:rPr>
  </w:style>
  <w:style w:type="character" w:styleId="FollowedHyperlink">
    <w:name w:val="FollowedHyperlink"/>
    <w:semiHidden/>
    <w:rsid w:val="004D1276"/>
    <w:rPr>
      <w:color w:val="800080"/>
      <w:u w:val="single"/>
    </w:rPr>
  </w:style>
  <w:style w:type="paragraph" w:customStyle="1" w:styleId="FormatvorlagePunktVor3ptNach0pt">
    <w:name w:val="Formatvorlage Punkt + Vor:  3 pt Nach:  0 pt"/>
    <w:basedOn w:val="Normal"/>
    <w:semiHidden/>
    <w:rsid w:val="00287EB5"/>
    <w:pPr>
      <w:keepLines/>
      <w:numPr>
        <w:numId w:val="1"/>
      </w:numPr>
      <w:tabs>
        <w:tab w:val="num" w:pos="567"/>
      </w:tabs>
      <w:spacing w:before="60" w:line="320" w:lineRule="atLeast"/>
      <w:ind w:left="567" w:hanging="425"/>
      <w:contextualSpacing/>
    </w:pPr>
    <w:rPr>
      <w:rFonts w:ascii="Times New Roman" w:hAnsi="Times New Roman"/>
      <w:szCs w:val="20"/>
      <w:lang w:eastAsia="de-DE"/>
    </w:rPr>
  </w:style>
  <w:style w:type="paragraph" w:customStyle="1" w:styleId="Nummeriert">
    <w:name w:val="Nummeriert"/>
    <w:basedOn w:val="Normal"/>
    <w:semiHidden/>
    <w:rsid w:val="004D1276"/>
    <w:pPr>
      <w:numPr>
        <w:numId w:val="2"/>
      </w:numPr>
      <w:spacing w:after="144" w:line="288" w:lineRule="atLeast"/>
    </w:pPr>
    <w:rPr>
      <w:rFonts w:ascii="Times New Roman" w:eastAsia="Batang" w:hAnsi="Times New Roman"/>
      <w:szCs w:val="20"/>
    </w:rPr>
  </w:style>
  <w:style w:type="paragraph" w:customStyle="1" w:styleId="Code">
    <w:name w:val="Code"/>
    <w:basedOn w:val="Normal"/>
    <w:semiHidden/>
    <w:rsid w:val="004D1276"/>
    <w:pPr>
      <w:spacing w:line="288" w:lineRule="atLeast"/>
    </w:pPr>
    <w:rPr>
      <w:rFonts w:ascii="Courier New" w:hAnsi="Courier New"/>
      <w:snapToGrid w:val="0"/>
      <w:sz w:val="16"/>
      <w:szCs w:val="20"/>
      <w:lang w:eastAsia="de-DE"/>
    </w:rPr>
  </w:style>
  <w:style w:type="character" w:customStyle="1" w:styleId="Handschrift">
    <w:name w:val="Handschrift"/>
    <w:semiHidden/>
    <w:rsid w:val="004D1276"/>
    <w:rPr>
      <w:rFonts w:ascii="Lucida Handwriting" w:hAnsi="Lucida Handwriting"/>
    </w:rPr>
  </w:style>
  <w:style w:type="paragraph" w:styleId="ListBullet">
    <w:name w:val="List Bullet"/>
    <w:basedOn w:val="Normal"/>
    <w:semiHidden/>
    <w:rsid w:val="004D1276"/>
    <w:pPr>
      <w:tabs>
        <w:tab w:val="num" w:pos="360"/>
      </w:tabs>
      <w:spacing w:before="144" w:after="144" w:line="288" w:lineRule="atLeast"/>
      <w:ind w:left="360" w:hanging="360"/>
    </w:pPr>
    <w:rPr>
      <w:rFonts w:ascii="Times New Roman" w:hAnsi="Times New Roman"/>
      <w:szCs w:val="20"/>
    </w:rPr>
  </w:style>
  <w:style w:type="character" w:customStyle="1" w:styleId="CodeimText">
    <w:name w:val="Code_im_Text"/>
    <w:semiHidden/>
    <w:rsid w:val="004D1276"/>
    <w:rPr>
      <w:rFonts w:ascii="Courier New" w:hAnsi="Courier New"/>
      <w:sz w:val="22"/>
    </w:rPr>
  </w:style>
  <w:style w:type="paragraph" w:customStyle="1" w:styleId="Kopfzeilespez">
    <w:name w:val="Kopfzeile_spez"/>
    <w:basedOn w:val="Normal"/>
    <w:semiHidden/>
    <w:rsid w:val="004D1276"/>
    <w:pPr>
      <w:spacing w:after="144" w:line="200" w:lineRule="atLeast"/>
    </w:pPr>
    <w:rPr>
      <w:rFonts w:ascii="Arial" w:hAnsi="Arial"/>
      <w:sz w:val="14"/>
      <w:szCs w:val="14"/>
    </w:rPr>
  </w:style>
  <w:style w:type="paragraph" w:styleId="ListBullet2">
    <w:name w:val="List Bullet 2"/>
    <w:basedOn w:val="Normal"/>
    <w:autoRedefine/>
    <w:semiHidden/>
    <w:rsid w:val="004D1276"/>
    <w:pPr>
      <w:spacing w:after="120" w:line="240" w:lineRule="auto"/>
    </w:pPr>
    <w:rPr>
      <w:rFonts w:ascii="Arial" w:hAnsi="Arial"/>
      <w:sz w:val="24"/>
      <w:szCs w:val="20"/>
      <w:lang w:eastAsia="de-DE"/>
    </w:rPr>
  </w:style>
  <w:style w:type="paragraph" w:styleId="BlockText">
    <w:name w:val="Block Text"/>
    <w:basedOn w:val="Normal"/>
    <w:semiHidden/>
    <w:rsid w:val="004D1276"/>
    <w:pPr>
      <w:spacing w:line="240" w:lineRule="auto"/>
      <w:ind w:left="709" w:right="-59"/>
    </w:pPr>
    <w:rPr>
      <w:rFonts w:ascii="Courier New" w:hAnsi="Courier New"/>
      <w:vanish/>
      <w:color w:val="0000FF"/>
      <w:sz w:val="24"/>
      <w:szCs w:val="20"/>
      <w:lang w:eastAsia="de-DE"/>
    </w:rPr>
  </w:style>
  <w:style w:type="paragraph" w:customStyle="1" w:styleId="1">
    <w:name w:val="1"/>
    <w:basedOn w:val="Normal"/>
    <w:next w:val="BodyTextIndent"/>
    <w:semiHidden/>
    <w:rsid w:val="004D1276"/>
    <w:pPr>
      <w:spacing w:line="240" w:lineRule="auto"/>
      <w:ind w:right="-59"/>
    </w:pPr>
    <w:rPr>
      <w:rFonts w:ascii="Arial" w:hAnsi="Arial"/>
      <w:sz w:val="24"/>
      <w:szCs w:val="20"/>
      <w:lang w:eastAsia="de-DE"/>
    </w:rPr>
  </w:style>
  <w:style w:type="paragraph" w:styleId="BodyText2">
    <w:name w:val="Body Text 2"/>
    <w:basedOn w:val="Normal"/>
    <w:link w:val="BodyText2Char"/>
    <w:rsid w:val="004D1276"/>
    <w:pPr>
      <w:spacing w:line="240" w:lineRule="auto"/>
      <w:ind w:right="-59"/>
    </w:pPr>
    <w:rPr>
      <w:rFonts w:ascii="Arial" w:hAnsi="Arial"/>
      <w:sz w:val="24"/>
      <w:szCs w:val="20"/>
      <w:lang w:eastAsia="de-DE"/>
    </w:rPr>
  </w:style>
  <w:style w:type="character" w:customStyle="1" w:styleId="BodyText2Char">
    <w:name w:val="Body Text 2 Char"/>
    <w:link w:val="BodyText2"/>
    <w:rsid w:val="004D1276"/>
    <w:rPr>
      <w:rFonts w:ascii="Arial" w:hAnsi="Arial"/>
      <w:color w:val="auto"/>
      <w:sz w:val="24"/>
      <w:szCs w:val="20"/>
      <w:lang w:eastAsia="de-DE"/>
    </w:rPr>
  </w:style>
  <w:style w:type="paragraph" w:styleId="BodyTextIndent2">
    <w:name w:val="Body Text Indent 2"/>
    <w:basedOn w:val="Normal"/>
    <w:link w:val="BodyTextIndent2Char"/>
    <w:semiHidden/>
    <w:rsid w:val="004D1276"/>
    <w:pPr>
      <w:spacing w:line="240" w:lineRule="auto"/>
      <w:ind w:left="426" w:hanging="426"/>
    </w:pPr>
    <w:rPr>
      <w:rFonts w:ascii="Arial" w:hAnsi="Arial"/>
      <w:sz w:val="24"/>
      <w:szCs w:val="20"/>
      <w:lang w:eastAsia="de-DE"/>
    </w:rPr>
  </w:style>
  <w:style w:type="character" w:customStyle="1" w:styleId="BodyTextIndent2Char">
    <w:name w:val="Body Text Indent 2 Char"/>
    <w:link w:val="BodyTextIndent2"/>
    <w:semiHidden/>
    <w:rsid w:val="004D1276"/>
    <w:rPr>
      <w:rFonts w:ascii="Arial" w:hAnsi="Arial"/>
      <w:color w:val="auto"/>
      <w:sz w:val="24"/>
      <w:szCs w:val="20"/>
      <w:lang w:eastAsia="de-DE"/>
    </w:rPr>
  </w:style>
  <w:style w:type="paragraph" w:styleId="BodyTextIndent">
    <w:name w:val="Body Text Indent"/>
    <w:basedOn w:val="Normal"/>
    <w:link w:val="BodyTextIndentChar"/>
    <w:semiHidden/>
    <w:rsid w:val="004D1276"/>
    <w:pPr>
      <w:spacing w:after="120" w:line="240" w:lineRule="auto"/>
      <w:ind w:left="283"/>
    </w:pPr>
    <w:rPr>
      <w:rFonts w:ascii="Arial" w:hAnsi="Arial"/>
      <w:szCs w:val="20"/>
      <w:lang w:eastAsia="ja-JP"/>
    </w:rPr>
  </w:style>
  <w:style w:type="character" w:customStyle="1" w:styleId="BodyTextIndentChar">
    <w:name w:val="Body Text Indent Char"/>
    <w:link w:val="BodyTextIndent"/>
    <w:semiHidden/>
    <w:rsid w:val="004D1276"/>
    <w:rPr>
      <w:rFonts w:ascii="Arial" w:hAnsi="Arial"/>
      <w:color w:val="auto"/>
      <w:szCs w:val="20"/>
      <w:lang w:eastAsia="ja-JP"/>
    </w:rPr>
  </w:style>
  <w:style w:type="character" w:customStyle="1" w:styleId="inlinetitle">
    <w:name w:val="inline_title"/>
    <w:basedOn w:val="DefaultParagraphFont"/>
    <w:semiHidden/>
    <w:rsid w:val="004D1276"/>
  </w:style>
  <w:style w:type="paragraph" w:styleId="ListParagraph">
    <w:name w:val="List Paragraph"/>
    <w:basedOn w:val="Normal"/>
    <w:uiPriority w:val="34"/>
    <w:qFormat/>
    <w:locked/>
    <w:rsid w:val="00223EBC"/>
    <w:pPr>
      <w:ind w:left="720"/>
      <w:contextualSpacing/>
    </w:pPr>
  </w:style>
  <w:style w:type="paragraph" w:customStyle="1" w:styleId="SkriptNormal1">
    <w:name w:val="Skript Normal 1"/>
    <w:basedOn w:val="Normal"/>
    <w:rsid w:val="00D3722B"/>
    <w:pPr>
      <w:spacing w:after="120" w:line="240" w:lineRule="auto"/>
      <w:ind w:left="426"/>
    </w:pPr>
    <w:rPr>
      <w:rFonts w:ascii="Trebuchet MS" w:eastAsia="Cambria" w:hAnsi="Trebuchet MS"/>
      <w:kern w:val="0"/>
      <w:szCs w:val="24"/>
      <w:lang w:eastAsia="en-US"/>
      <w14:ligatures w14:val="none"/>
      <w14:numForm w14:val="default"/>
    </w:rPr>
  </w:style>
  <w:style w:type="character" w:customStyle="1" w:styleId="FootnoteTextChar">
    <w:name w:val="Footnote Text Char"/>
    <w:link w:val="FootnoteText"/>
    <w:uiPriority w:val="19"/>
    <w:rsid w:val="00D3722B"/>
    <w:rPr>
      <w:kern w:val="2"/>
      <w:sz w:val="18"/>
      <w14:ligatures w14:val="standard"/>
      <w14:numForm w14:val="oldStyle"/>
    </w:rPr>
  </w:style>
  <w:style w:type="paragraph" w:customStyle="1" w:styleId="SkriptNormal2">
    <w:name w:val="Skript Normal 2"/>
    <w:basedOn w:val="Normal"/>
    <w:rsid w:val="00781B0D"/>
    <w:pPr>
      <w:spacing w:after="120" w:line="300" w:lineRule="atLeast"/>
      <w:ind w:left="426"/>
    </w:pPr>
    <w:rPr>
      <w:rFonts w:ascii="Trebuchet MS" w:eastAsia="Cambria" w:hAnsi="Trebuchet MS"/>
      <w:kern w:val="0"/>
      <w:sz w:val="20"/>
      <w:szCs w:val="24"/>
      <w:lang w:eastAsia="en-US"/>
      <w14:ligatures w14:val="none"/>
      <w14:numForm w14:val="default"/>
    </w:rPr>
  </w:style>
  <w:style w:type="paragraph" w:styleId="Title">
    <w:name w:val="Title"/>
    <w:basedOn w:val="Normal"/>
    <w:link w:val="TitleChar"/>
    <w:uiPriority w:val="10"/>
    <w:qFormat/>
    <w:rsid w:val="00E21062"/>
    <w:pPr>
      <w:spacing w:after="576" w:line="288" w:lineRule="atLeast"/>
    </w:pPr>
    <w:rPr>
      <w:rFonts w:ascii="Arial" w:hAnsi="Arial"/>
      <w:b/>
      <w:kern w:val="28"/>
      <w:sz w:val="32"/>
      <w:szCs w:val="32"/>
      <w14:ligatures w14:val="none"/>
      <w14:numForm w14:val="default"/>
    </w:rPr>
  </w:style>
  <w:style w:type="character" w:customStyle="1" w:styleId="TitleChar">
    <w:name w:val="Title Char"/>
    <w:basedOn w:val="DefaultParagraphFont"/>
    <w:link w:val="Title"/>
    <w:uiPriority w:val="10"/>
    <w:rsid w:val="00E21062"/>
    <w:rPr>
      <w:rFonts w:ascii="Arial" w:hAnsi="Arial"/>
      <w:b/>
      <w:kern w:val="28"/>
      <w:sz w:val="32"/>
      <w:szCs w:val="32"/>
    </w:rPr>
  </w:style>
  <w:style w:type="paragraph" w:styleId="TOCHeading">
    <w:name w:val="TOC Heading"/>
    <w:basedOn w:val="Heading1"/>
    <w:next w:val="Normal"/>
    <w:uiPriority w:val="39"/>
    <w:unhideWhenUsed/>
    <w:qFormat/>
    <w:rsid w:val="001D0471"/>
    <w:pPr>
      <w:pageBreakBefore w:val="0"/>
      <w:suppressAutoHyphens w:val="0"/>
      <w:spacing w:before="240" w:after="0" w:line="259" w:lineRule="auto"/>
      <w:outlineLvl w:val="9"/>
    </w:pPr>
    <w:rPr>
      <w:rFonts w:asciiTheme="majorHAnsi" w:eastAsiaTheme="majorEastAsia" w:hAnsiTheme="majorHAnsi" w:cstheme="majorBidi"/>
      <w:color w:val="365F91" w:themeColor="accent1" w:themeShade="BF"/>
      <w:kern w:val="0"/>
      <w:szCs w:val="32"/>
      <w14:ligatures w14:val="none"/>
      <w14:numForm w14:val="default"/>
    </w:rPr>
  </w:style>
  <w:style w:type="character" w:styleId="Emphasis">
    <w:name w:val="Emphasis"/>
    <w:basedOn w:val="DefaultParagraphFont"/>
    <w:uiPriority w:val="20"/>
    <w:qFormat/>
    <w:rsid w:val="00DC4F97"/>
    <w:rPr>
      <w:i/>
      <w:iCs/>
    </w:rPr>
  </w:style>
  <w:style w:type="paragraph" w:styleId="NormalWeb">
    <w:name w:val="Normal (Web)"/>
    <w:basedOn w:val="Normal"/>
    <w:uiPriority w:val="99"/>
    <w:unhideWhenUsed/>
    <w:rsid w:val="00DC4F97"/>
    <w:pPr>
      <w:spacing w:before="100" w:beforeAutospacing="1" w:after="100" w:afterAutospacing="1" w:line="240" w:lineRule="auto"/>
    </w:pPr>
    <w:rPr>
      <w:rFonts w:ascii="Times New Roman" w:hAnsi="Times New Roman"/>
      <w:kern w:val="0"/>
      <w:sz w:val="24"/>
      <w:szCs w:val="24"/>
      <w14:ligatures w14:val="none"/>
      <w14:numForm w14:val="default"/>
    </w:rPr>
  </w:style>
  <w:style w:type="paragraph" w:styleId="z-TopofForm">
    <w:name w:val="HTML Top of Form"/>
    <w:basedOn w:val="Normal"/>
    <w:next w:val="Normal"/>
    <w:link w:val="z-TopofFormChar"/>
    <w:hidden/>
    <w:uiPriority w:val="99"/>
    <w:semiHidden/>
    <w:unhideWhenUsed/>
    <w:rsid w:val="00DC4F97"/>
    <w:pPr>
      <w:pBdr>
        <w:bottom w:val="single" w:sz="6" w:space="1" w:color="auto"/>
      </w:pBdr>
      <w:spacing w:line="240" w:lineRule="auto"/>
      <w:jc w:val="center"/>
    </w:pPr>
    <w:rPr>
      <w:rFonts w:ascii="Arial" w:hAnsi="Arial" w:cs="Arial"/>
      <w:vanish/>
      <w:kern w:val="0"/>
      <w:sz w:val="16"/>
      <w:szCs w:val="16"/>
      <w14:ligatures w14:val="none"/>
      <w14:numForm w14:val="default"/>
    </w:rPr>
  </w:style>
  <w:style w:type="character" w:customStyle="1" w:styleId="z-TopofFormChar">
    <w:name w:val="z-Top of Form Char"/>
    <w:basedOn w:val="DefaultParagraphFont"/>
    <w:link w:val="z-TopofForm"/>
    <w:uiPriority w:val="99"/>
    <w:semiHidden/>
    <w:rsid w:val="00DC4F97"/>
    <w:rPr>
      <w:rFonts w:ascii="Arial" w:hAnsi="Arial" w:cs="Arial"/>
      <w:vanish/>
      <w:sz w:val="16"/>
      <w:szCs w:val="16"/>
    </w:rPr>
  </w:style>
  <w:style w:type="character" w:customStyle="1" w:styleId="edition-selector-label2">
    <w:name w:val="edition-selector-label2"/>
    <w:basedOn w:val="DefaultParagraphFont"/>
    <w:rsid w:val="00DC4F97"/>
  </w:style>
  <w:style w:type="paragraph" w:styleId="z-BottomofForm">
    <w:name w:val="HTML Bottom of Form"/>
    <w:basedOn w:val="Normal"/>
    <w:next w:val="Normal"/>
    <w:link w:val="z-BottomofFormChar"/>
    <w:hidden/>
    <w:uiPriority w:val="99"/>
    <w:semiHidden/>
    <w:unhideWhenUsed/>
    <w:rsid w:val="00DC4F97"/>
    <w:pPr>
      <w:pBdr>
        <w:top w:val="single" w:sz="6" w:space="1" w:color="auto"/>
      </w:pBdr>
      <w:spacing w:line="240" w:lineRule="auto"/>
      <w:jc w:val="center"/>
    </w:pPr>
    <w:rPr>
      <w:rFonts w:ascii="Arial" w:hAnsi="Arial" w:cs="Arial"/>
      <w:vanish/>
      <w:kern w:val="0"/>
      <w:sz w:val="16"/>
      <w:szCs w:val="16"/>
      <w14:ligatures w14:val="none"/>
      <w14:numForm w14:val="default"/>
    </w:rPr>
  </w:style>
  <w:style w:type="character" w:customStyle="1" w:styleId="z-BottomofFormChar">
    <w:name w:val="z-Bottom of Form Char"/>
    <w:basedOn w:val="DefaultParagraphFont"/>
    <w:link w:val="z-BottomofForm"/>
    <w:uiPriority w:val="99"/>
    <w:semiHidden/>
    <w:rsid w:val="00DC4F97"/>
    <w:rPr>
      <w:rFonts w:ascii="Arial" w:hAnsi="Arial" w:cs="Arial"/>
      <w:vanish/>
      <w:sz w:val="16"/>
      <w:szCs w:val="16"/>
    </w:rPr>
  </w:style>
  <w:style w:type="character" w:customStyle="1" w:styleId="font-size">
    <w:name w:val="font-size"/>
    <w:basedOn w:val="DefaultParagraphFont"/>
    <w:rsid w:val="00DC4F97"/>
  </w:style>
  <w:style w:type="character" w:customStyle="1" w:styleId="share-desc2">
    <w:name w:val="share-desc2"/>
    <w:basedOn w:val="DefaultParagraphFont"/>
    <w:rsid w:val="00DC4F97"/>
  </w:style>
  <w:style w:type="character" w:customStyle="1" w:styleId="hide-text1">
    <w:name w:val="hide-text1"/>
    <w:basedOn w:val="DefaultParagraphFont"/>
    <w:rsid w:val="00DC4F97"/>
    <w:rPr>
      <w:shadow w:val="0"/>
      <w:bdr w:val="none" w:sz="0" w:space="0" w:color="auto" w:frame="1"/>
      <w:shd w:val="clear" w:color="auto" w:fill="auto"/>
    </w:rPr>
  </w:style>
  <w:style w:type="character" w:customStyle="1" w:styleId="comment-count">
    <w:name w:val="comment-count"/>
    <w:basedOn w:val="DefaultParagraphFont"/>
    <w:rsid w:val="00DC4F97"/>
  </w:style>
  <w:style w:type="paragraph" w:customStyle="1" w:styleId="p-block">
    <w:name w:val="p-block"/>
    <w:basedOn w:val="Normal"/>
    <w:rsid w:val="00DC4F97"/>
    <w:pPr>
      <w:spacing w:before="100" w:beforeAutospacing="1" w:after="100" w:afterAutospacing="1" w:line="240" w:lineRule="auto"/>
    </w:pPr>
    <w:rPr>
      <w:rFonts w:ascii="Times New Roman" w:hAnsi="Times New Roman"/>
      <w:kern w:val="0"/>
      <w:sz w:val="24"/>
      <w:szCs w:val="24"/>
      <w14:ligatures w14:val="none"/>
      <w14:numForm w14:val="default"/>
    </w:rPr>
  </w:style>
  <w:style w:type="paragraph" w:customStyle="1" w:styleId="StandardTabelle">
    <w:name w:val="Standard_Tabelle"/>
    <w:basedOn w:val="Normal"/>
    <w:qFormat/>
    <w:rsid w:val="00E034B1"/>
    <w:pPr>
      <w:spacing w:before="144" w:after="160" w:line="259" w:lineRule="auto"/>
    </w:pPr>
    <w:rPr>
      <w:rFonts w:asciiTheme="minorHAnsi" w:eastAsiaTheme="minorHAnsi" w:hAnsiTheme="minorHAnsi" w:cstheme="minorBidi"/>
      <w:kern w:val="0"/>
      <w:lang w:eastAsia="en-US"/>
      <w14:ligatures w14:val="none"/>
      <w14:numForm w14:val="default"/>
    </w:rPr>
  </w:style>
  <w:style w:type="character" w:styleId="Strong">
    <w:name w:val="Strong"/>
    <w:basedOn w:val="DefaultParagraphFont"/>
    <w:uiPriority w:val="22"/>
    <w:qFormat/>
    <w:rsid w:val="00594DA9"/>
    <w:rPr>
      <w:b/>
      <w:bCs/>
    </w:rPr>
  </w:style>
  <w:style w:type="character" w:customStyle="1" w:styleId="text">
    <w:name w:val="text"/>
    <w:basedOn w:val="DefaultParagraphFont"/>
    <w:rsid w:val="001139D3"/>
  </w:style>
  <w:style w:type="paragraph" w:customStyle="1" w:styleId="Zitat2">
    <w:name w:val="Zitat2"/>
    <w:basedOn w:val="Normal"/>
    <w:rsid w:val="001139D3"/>
    <w:pPr>
      <w:spacing w:line="240" w:lineRule="auto"/>
    </w:pPr>
    <w:rPr>
      <w:rFonts w:ascii="Times New Roman" w:hAnsi="Times New Roman"/>
      <w:kern w:val="0"/>
      <w:sz w:val="24"/>
      <w:szCs w:val="24"/>
      <w14:ligatures w14:val="none"/>
      <w14:numForm w14:val="default"/>
    </w:rPr>
  </w:style>
  <w:style w:type="paragraph" w:customStyle="1" w:styleId="Autor">
    <w:name w:val="Autor"/>
    <w:basedOn w:val="Normal"/>
    <w:rsid w:val="007474E8"/>
    <w:pPr>
      <w:spacing w:after="248" w:line="280" w:lineRule="atLeast"/>
    </w:pPr>
    <w:rPr>
      <w:rFonts w:asciiTheme="minorHAnsi" w:eastAsiaTheme="minorHAnsi" w:hAnsiTheme="minorHAnsi" w:cstheme="minorBidi"/>
      <w:kern w:val="0"/>
      <w:sz w:val="21"/>
      <w:szCs w:val="21"/>
      <w:lang w:eastAsia="en-US"/>
      <w14:ligatures w14:val="none"/>
      <w14:numForm w14:val="default"/>
    </w:rPr>
  </w:style>
  <w:style w:type="paragraph" w:styleId="Revision">
    <w:name w:val="Revision"/>
    <w:hidden/>
    <w:uiPriority w:val="99"/>
    <w:semiHidden/>
    <w:rsid w:val="005C519F"/>
    <w:pPr>
      <w:spacing w:line="240" w:lineRule="auto"/>
    </w:pPr>
    <w:rPr>
      <w:kern w:val="2"/>
      <w14:ligatures w14:val="standard"/>
      <w14:numForm w14:val="oldStyle"/>
    </w:rPr>
  </w:style>
  <w:style w:type="paragraph" w:customStyle="1" w:styleId="Default">
    <w:name w:val="Default"/>
    <w:rsid w:val="00121D0F"/>
    <w:pPr>
      <w:autoSpaceDE w:val="0"/>
      <w:autoSpaceDN w:val="0"/>
      <w:adjustRightInd w:val="0"/>
      <w:spacing w:line="240" w:lineRule="auto"/>
    </w:pPr>
    <w:rPr>
      <w:rFonts w:ascii="Arial" w:hAnsi="Arial" w:cs="Arial"/>
      <w:color w:val="000000"/>
      <w:sz w:val="24"/>
      <w:szCs w:val="24"/>
    </w:rPr>
  </w:style>
  <w:style w:type="paragraph" w:customStyle="1" w:styleId="SP151592">
    <w:name w:val="SP151592"/>
    <w:basedOn w:val="Default"/>
    <w:next w:val="Default"/>
    <w:uiPriority w:val="99"/>
    <w:rsid w:val="003030E2"/>
    <w:rPr>
      <w:rFonts w:ascii="CJFIL I+ Times Ten" w:hAnsi="CJFIL I+ Times Ten" w:cs="Times New Roman"/>
      <w:color w:val="auto"/>
    </w:rPr>
  </w:style>
  <w:style w:type="character" w:customStyle="1" w:styleId="SC2611">
    <w:name w:val="SC2611"/>
    <w:uiPriority w:val="99"/>
    <w:rsid w:val="003030E2"/>
    <w:rPr>
      <w:rFonts w:cs="CJFIL I+ Times Ten"/>
      <w:b/>
      <w:bCs/>
      <w:color w:val="000000"/>
    </w:rPr>
  </w:style>
  <w:style w:type="character" w:customStyle="1" w:styleId="SC2605">
    <w:name w:val="SC2605"/>
    <w:uiPriority w:val="99"/>
    <w:rsid w:val="003030E2"/>
    <w:rPr>
      <w:rFonts w:ascii="CJFIK I+ Times Ten" w:hAnsi="CJFIK I+ Times Ten" w:cs="CJFIK I+ Times Ten"/>
      <w:color w:val="000000"/>
      <w:sz w:val="18"/>
      <w:szCs w:val="18"/>
    </w:rPr>
  </w:style>
  <w:style w:type="character" w:customStyle="1" w:styleId="object3">
    <w:name w:val="object3"/>
    <w:basedOn w:val="DefaultParagraphFont"/>
    <w:rsid w:val="00CA5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56109">
      <w:bodyDiv w:val="1"/>
      <w:marLeft w:val="0"/>
      <w:marRight w:val="0"/>
      <w:marTop w:val="0"/>
      <w:marBottom w:val="0"/>
      <w:divBdr>
        <w:top w:val="none" w:sz="0" w:space="0" w:color="auto"/>
        <w:left w:val="none" w:sz="0" w:space="0" w:color="auto"/>
        <w:bottom w:val="none" w:sz="0" w:space="0" w:color="auto"/>
        <w:right w:val="none" w:sz="0" w:space="0" w:color="auto"/>
      </w:divBdr>
    </w:div>
    <w:div w:id="380523397">
      <w:bodyDiv w:val="1"/>
      <w:marLeft w:val="0"/>
      <w:marRight w:val="0"/>
      <w:marTop w:val="0"/>
      <w:marBottom w:val="0"/>
      <w:divBdr>
        <w:top w:val="none" w:sz="0" w:space="0" w:color="auto"/>
        <w:left w:val="none" w:sz="0" w:space="0" w:color="auto"/>
        <w:bottom w:val="none" w:sz="0" w:space="0" w:color="auto"/>
        <w:right w:val="none" w:sz="0" w:space="0" w:color="auto"/>
      </w:divBdr>
      <w:divsChild>
        <w:div w:id="1391537410">
          <w:marLeft w:val="547"/>
          <w:marRight w:val="0"/>
          <w:marTop w:val="400"/>
          <w:marBottom w:val="0"/>
          <w:divBdr>
            <w:top w:val="none" w:sz="0" w:space="0" w:color="auto"/>
            <w:left w:val="none" w:sz="0" w:space="0" w:color="auto"/>
            <w:bottom w:val="none" w:sz="0" w:space="0" w:color="auto"/>
            <w:right w:val="none" w:sz="0" w:space="0" w:color="auto"/>
          </w:divBdr>
        </w:div>
        <w:div w:id="207763681">
          <w:marLeft w:val="547"/>
          <w:marRight w:val="0"/>
          <w:marTop w:val="400"/>
          <w:marBottom w:val="0"/>
          <w:divBdr>
            <w:top w:val="none" w:sz="0" w:space="0" w:color="auto"/>
            <w:left w:val="none" w:sz="0" w:space="0" w:color="auto"/>
            <w:bottom w:val="none" w:sz="0" w:space="0" w:color="auto"/>
            <w:right w:val="none" w:sz="0" w:space="0" w:color="auto"/>
          </w:divBdr>
        </w:div>
      </w:divsChild>
    </w:div>
    <w:div w:id="434599984">
      <w:bodyDiv w:val="1"/>
      <w:marLeft w:val="0"/>
      <w:marRight w:val="0"/>
      <w:marTop w:val="0"/>
      <w:marBottom w:val="0"/>
      <w:divBdr>
        <w:top w:val="none" w:sz="0" w:space="0" w:color="auto"/>
        <w:left w:val="none" w:sz="0" w:space="0" w:color="auto"/>
        <w:bottom w:val="none" w:sz="0" w:space="0" w:color="auto"/>
        <w:right w:val="none" w:sz="0" w:space="0" w:color="auto"/>
      </w:divBdr>
    </w:div>
    <w:div w:id="501166064">
      <w:bodyDiv w:val="1"/>
      <w:marLeft w:val="0"/>
      <w:marRight w:val="0"/>
      <w:marTop w:val="0"/>
      <w:marBottom w:val="0"/>
      <w:divBdr>
        <w:top w:val="none" w:sz="0" w:space="0" w:color="auto"/>
        <w:left w:val="none" w:sz="0" w:space="0" w:color="auto"/>
        <w:bottom w:val="none" w:sz="0" w:space="0" w:color="auto"/>
        <w:right w:val="none" w:sz="0" w:space="0" w:color="auto"/>
      </w:divBdr>
      <w:divsChild>
        <w:div w:id="1969313328">
          <w:marLeft w:val="0"/>
          <w:marRight w:val="0"/>
          <w:marTop w:val="0"/>
          <w:marBottom w:val="0"/>
          <w:divBdr>
            <w:top w:val="none" w:sz="0" w:space="0" w:color="auto"/>
            <w:left w:val="none" w:sz="0" w:space="0" w:color="auto"/>
            <w:bottom w:val="none" w:sz="0" w:space="0" w:color="auto"/>
            <w:right w:val="none" w:sz="0" w:space="0" w:color="auto"/>
          </w:divBdr>
          <w:divsChild>
            <w:div w:id="2034111953">
              <w:marLeft w:val="3675"/>
              <w:marRight w:val="0"/>
              <w:marTop w:val="0"/>
              <w:marBottom w:val="0"/>
              <w:divBdr>
                <w:top w:val="none" w:sz="0" w:space="0" w:color="auto"/>
                <w:left w:val="none" w:sz="0" w:space="0" w:color="auto"/>
                <w:bottom w:val="none" w:sz="0" w:space="0" w:color="auto"/>
                <w:right w:val="none" w:sz="0" w:space="0" w:color="auto"/>
              </w:divBdr>
              <w:divsChild>
                <w:div w:id="1867936479">
                  <w:marLeft w:val="0"/>
                  <w:marRight w:val="0"/>
                  <w:marTop w:val="0"/>
                  <w:marBottom w:val="0"/>
                  <w:divBdr>
                    <w:top w:val="none" w:sz="0" w:space="0" w:color="auto"/>
                    <w:left w:val="none" w:sz="0" w:space="0" w:color="auto"/>
                    <w:bottom w:val="none" w:sz="0" w:space="0" w:color="auto"/>
                    <w:right w:val="none" w:sz="0" w:space="0" w:color="auto"/>
                  </w:divBdr>
                  <w:divsChild>
                    <w:div w:id="7488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910577">
      <w:bodyDiv w:val="1"/>
      <w:marLeft w:val="0"/>
      <w:marRight w:val="0"/>
      <w:marTop w:val="0"/>
      <w:marBottom w:val="0"/>
      <w:divBdr>
        <w:top w:val="none" w:sz="0" w:space="0" w:color="auto"/>
        <w:left w:val="none" w:sz="0" w:space="0" w:color="auto"/>
        <w:bottom w:val="none" w:sz="0" w:space="0" w:color="auto"/>
        <w:right w:val="none" w:sz="0" w:space="0" w:color="auto"/>
      </w:divBdr>
      <w:divsChild>
        <w:div w:id="445582047">
          <w:marLeft w:val="0"/>
          <w:marRight w:val="0"/>
          <w:marTop w:val="0"/>
          <w:marBottom w:val="0"/>
          <w:divBdr>
            <w:top w:val="none" w:sz="0" w:space="0" w:color="auto"/>
            <w:left w:val="none" w:sz="0" w:space="0" w:color="auto"/>
            <w:bottom w:val="none" w:sz="0" w:space="0" w:color="auto"/>
            <w:right w:val="none" w:sz="0" w:space="0" w:color="auto"/>
          </w:divBdr>
          <w:divsChild>
            <w:div w:id="1829781109">
              <w:marLeft w:val="0"/>
              <w:marRight w:val="0"/>
              <w:marTop w:val="0"/>
              <w:marBottom w:val="0"/>
              <w:divBdr>
                <w:top w:val="none" w:sz="0" w:space="0" w:color="auto"/>
                <w:left w:val="none" w:sz="0" w:space="0" w:color="auto"/>
                <w:bottom w:val="none" w:sz="0" w:space="0" w:color="auto"/>
                <w:right w:val="none" w:sz="0" w:space="0" w:color="auto"/>
              </w:divBdr>
              <w:divsChild>
                <w:div w:id="148640892">
                  <w:marLeft w:val="0"/>
                  <w:marRight w:val="0"/>
                  <w:marTop w:val="0"/>
                  <w:marBottom w:val="0"/>
                  <w:divBdr>
                    <w:top w:val="none" w:sz="0" w:space="0" w:color="auto"/>
                    <w:left w:val="none" w:sz="0" w:space="0" w:color="auto"/>
                    <w:bottom w:val="none" w:sz="0" w:space="0" w:color="auto"/>
                    <w:right w:val="none" w:sz="0" w:space="0" w:color="auto"/>
                  </w:divBdr>
                  <w:divsChild>
                    <w:div w:id="15650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07470">
      <w:bodyDiv w:val="1"/>
      <w:marLeft w:val="0"/>
      <w:marRight w:val="0"/>
      <w:marTop w:val="0"/>
      <w:marBottom w:val="0"/>
      <w:divBdr>
        <w:top w:val="none" w:sz="0" w:space="0" w:color="auto"/>
        <w:left w:val="none" w:sz="0" w:space="0" w:color="auto"/>
        <w:bottom w:val="none" w:sz="0" w:space="0" w:color="auto"/>
        <w:right w:val="none" w:sz="0" w:space="0" w:color="auto"/>
      </w:divBdr>
    </w:div>
    <w:div w:id="576019910">
      <w:bodyDiv w:val="1"/>
      <w:marLeft w:val="0"/>
      <w:marRight w:val="0"/>
      <w:marTop w:val="0"/>
      <w:marBottom w:val="0"/>
      <w:divBdr>
        <w:top w:val="none" w:sz="0" w:space="0" w:color="auto"/>
        <w:left w:val="none" w:sz="0" w:space="0" w:color="auto"/>
        <w:bottom w:val="none" w:sz="0" w:space="0" w:color="auto"/>
        <w:right w:val="none" w:sz="0" w:space="0" w:color="auto"/>
      </w:divBdr>
      <w:divsChild>
        <w:div w:id="182014773">
          <w:marLeft w:val="547"/>
          <w:marRight w:val="0"/>
          <w:marTop w:val="400"/>
          <w:marBottom w:val="0"/>
          <w:divBdr>
            <w:top w:val="none" w:sz="0" w:space="0" w:color="auto"/>
            <w:left w:val="none" w:sz="0" w:space="0" w:color="auto"/>
            <w:bottom w:val="none" w:sz="0" w:space="0" w:color="auto"/>
            <w:right w:val="none" w:sz="0" w:space="0" w:color="auto"/>
          </w:divBdr>
        </w:div>
        <w:div w:id="452747398">
          <w:marLeft w:val="547"/>
          <w:marRight w:val="0"/>
          <w:marTop w:val="400"/>
          <w:marBottom w:val="0"/>
          <w:divBdr>
            <w:top w:val="none" w:sz="0" w:space="0" w:color="auto"/>
            <w:left w:val="none" w:sz="0" w:space="0" w:color="auto"/>
            <w:bottom w:val="none" w:sz="0" w:space="0" w:color="auto"/>
            <w:right w:val="none" w:sz="0" w:space="0" w:color="auto"/>
          </w:divBdr>
        </w:div>
      </w:divsChild>
    </w:div>
    <w:div w:id="630094015">
      <w:bodyDiv w:val="1"/>
      <w:marLeft w:val="0"/>
      <w:marRight w:val="0"/>
      <w:marTop w:val="0"/>
      <w:marBottom w:val="0"/>
      <w:divBdr>
        <w:top w:val="none" w:sz="0" w:space="0" w:color="auto"/>
        <w:left w:val="none" w:sz="0" w:space="0" w:color="auto"/>
        <w:bottom w:val="none" w:sz="0" w:space="0" w:color="auto"/>
        <w:right w:val="none" w:sz="0" w:space="0" w:color="auto"/>
      </w:divBdr>
    </w:div>
    <w:div w:id="722870250">
      <w:bodyDiv w:val="1"/>
      <w:marLeft w:val="0"/>
      <w:marRight w:val="0"/>
      <w:marTop w:val="0"/>
      <w:marBottom w:val="0"/>
      <w:divBdr>
        <w:top w:val="none" w:sz="0" w:space="0" w:color="auto"/>
        <w:left w:val="none" w:sz="0" w:space="0" w:color="auto"/>
        <w:bottom w:val="none" w:sz="0" w:space="0" w:color="auto"/>
        <w:right w:val="none" w:sz="0" w:space="0" w:color="auto"/>
      </w:divBdr>
      <w:divsChild>
        <w:div w:id="1831562275">
          <w:marLeft w:val="0"/>
          <w:marRight w:val="0"/>
          <w:marTop w:val="0"/>
          <w:marBottom w:val="0"/>
          <w:divBdr>
            <w:top w:val="none" w:sz="0" w:space="0" w:color="auto"/>
            <w:left w:val="none" w:sz="0" w:space="0" w:color="auto"/>
            <w:bottom w:val="none" w:sz="0" w:space="0" w:color="auto"/>
            <w:right w:val="none" w:sz="0" w:space="0" w:color="auto"/>
          </w:divBdr>
          <w:divsChild>
            <w:div w:id="1373457426">
              <w:marLeft w:val="0"/>
              <w:marRight w:val="0"/>
              <w:marTop w:val="0"/>
              <w:marBottom w:val="0"/>
              <w:divBdr>
                <w:top w:val="none" w:sz="0" w:space="0" w:color="auto"/>
                <w:left w:val="none" w:sz="0" w:space="0" w:color="auto"/>
                <w:bottom w:val="none" w:sz="0" w:space="0" w:color="auto"/>
                <w:right w:val="none" w:sz="0" w:space="0" w:color="auto"/>
              </w:divBdr>
              <w:divsChild>
                <w:div w:id="9328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5361">
      <w:bodyDiv w:val="1"/>
      <w:marLeft w:val="0"/>
      <w:marRight w:val="0"/>
      <w:marTop w:val="0"/>
      <w:marBottom w:val="0"/>
      <w:divBdr>
        <w:top w:val="none" w:sz="0" w:space="0" w:color="auto"/>
        <w:left w:val="none" w:sz="0" w:space="0" w:color="auto"/>
        <w:bottom w:val="none" w:sz="0" w:space="0" w:color="auto"/>
        <w:right w:val="none" w:sz="0" w:space="0" w:color="auto"/>
      </w:divBdr>
      <w:divsChild>
        <w:div w:id="1063259595">
          <w:marLeft w:val="0"/>
          <w:marRight w:val="0"/>
          <w:marTop w:val="0"/>
          <w:marBottom w:val="0"/>
          <w:divBdr>
            <w:top w:val="none" w:sz="0" w:space="0" w:color="auto"/>
            <w:left w:val="none" w:sz="0" w:space="0" w:color="auto"/>
            <w:bottom w:val="none" w:sz="0" w:space="0" w:color="auto"/>
            <w:right w:val="none" w:sz="0" w:space="0" w:color="auto"/>
          </w:divBdr>
          <w:divsChild>
            <w:div w:id="762150132">
              <w:marLeft w:val="0"/>
              <w:marRight w:val="0"/>
              <w:marTop w:val="0"/>
              <w:marBottom w:val="0"/>
              <w:divBdr>
                <w:top w:val="none" w:sz="0" w:space="0" w:color="auto"/>
                <w:left w:val="none" w:sz="0" w:space="0" w:color="auto"/>
                <w:bottom w:val="none" w:sz="0" w:space="0" w:color="auto"/>
                <w:right w:val="none" w:sz="0" w:space="0" w:color="auto"/>
              </w:divBdr>
              <w:divsChild>
                <w:div w:id="2062823665">
                  <w:marLeft w:val="3"/>
                  <w:marRight w:val="3"/>
                  <w:marTop w:val="0"/>
                  <w:marBottom w:val="0"/>
                  <w:divBdr>
                    <w:top w:val="none" w:sz="0" w:space="0" w:color="auto"/>
                    <w:left w:val="none" w:sz="0" w:space="0" w:color="auto"/>
                    <w:bottom w:val="none" w:sz="0" w:space="0" w:color="auto"/>
                    <w:right w:val="none" w:sz="0" w:space="0" w:color="auto"/>
                  </w:divBdr>
                  <w:divsChild>
                    <w:div w:id="13792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11291">
      <w:bodyDiv w:val="1"/>
      <w:marLeft w:val="0"/>
      <w:marRight w:val="0"/>
      <w:marTop w:val="0"/>
      <w:marBottom w:val="0"/>
      <w:divBdr>
        <w:top w:val="none" w:sz="0" w:space="0" w:color="auto"/>
        <w:left w:val="none" w:sz="0" w:space="0" w:color="auto"/>
        <w:bottom w:val="none" w:sz="0" w:space="0" w:color="auto"/>
        <w:right w:val="none" w:sz="0" w:space="0" w:color="auto"/>
      </w:divBdr>
      <w:divsChild>
        <w:div w:id="1707631908">
          <w:marLeft w:val="0"/>
          <w:marRight w:val="0"/>
          <w:marTop w:val="0"/>
          <w:marBottom w:val="0"/>
          <w:divBdr>
            <w:top w:val="none" w:sz="0" w:space="0" w:color="auto"/>
            <w:left w:val="none" w:sz="0" w:space="0" w:color="auto"/>
            <w:bottom w:val="none" w:sz="0" w:space="0" w:color="auto"/>
            <w:right w:val="none" w:sz="0" w:space="0" w:color="auto"/>
          </w:divBdr>
          <w:divsChild>
            <w:div w:id="1757089372">
              <w:marLeft w:val="0"/>
              <w:marRight w:val="0"/>
              <w:marTop w:val="0"/>
              <w:marBottom w:val="0"/>
              <w:divBdr>
                <w:top w:val="none" w:sz="0" w:space="0" w:color="auto"/>
                <w:left w:val="none" w:sz="0" w:space="0" w:color="auto"/>
                <w:bottom w:val="none" w:sz="0" w:space="0" w:color="auto"/>
                <w:right w:val="none" w:sz="0" w:space="0" w:color="auto"/>
              </w:divBdr>
              <w:divsChild>
                <w:div w:id="1878810667">
                  <w:marLeft w:val="0"/>
                  <w:marRight w:val="0"/>
                  <w:marTop w:val="0"/>
                  <w:marBottom w:val="0"/>
                  <w:divBdr>
                    <w:top w:val="none" w:sz="0" w:space="0" w:color="auto"/>
                    <w:left w:val="none" w:sz="0" w:space="0" w:color="auto"/>
                    <w:bottom w:val="none" w:sz="0" w:space="0" w:color="auto"/>
                    <w:right w:val="none" w:sz="0" w:space="0" w:color="auto"/>
                  </w:divBdr>
                  <w:divsChild>
                    <w:div w:id="381054002">
                      <w:marLeft w:val="0"/>
                      <w:marRight w:val="0"/>
                      <w:marTop w:val="0"/>
                      <w:marBottom w:val="0"/>
                      <w:divBdr>
                        <w:top w:val="none" w:sz="0" w:space="0" w:color="auto"/>
                        <w:left w:val="none" w:sz="0" w:space="0" w:color="auto"/>
                        <w:bottom w:val="none" w:sz="0" w:space="0" w:color="auto"/>
                        <w:right w:val="none" w:sz="0" w:space="0" w:color="auto"/>
                      </w:divBdr>
                      <w:divsChild>
                        <w:div w:id="473181911">
                          <w:marLeft w:val="0"/>
                          <w:marRight w:val="0"/>
                          <w:marTop w:val="0"/>
                          <w:marBottom w:val="0"/>
                          <w:divBdr>
                            <w:top w:val="none" w:sz="0" w:space="0" w:color="auto"/>
                            <w:left w:val="none" w:sz="0" w:space="0" w:color="auto"/>
                            <w:bottom w:val="none" w:sz="0" w:space="0" w:color="auto"/>
                            <w:right w:val="none" w:sz="0" w:space="0" w:color="auto"/>
                          </w:divBdr>
                          <w:divsChild>
                            <w:div w:id="3400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123493">
      <w:bodyDiv w:val="1"/>
      <w:marLeft w:val="0"/>
      <w:marRight w:val="0"/>
      <w:marTop w:val="0"/>
      <w:marBottom w:val="0"/>
      <w:divBdr>
        <w:top w:val="none" w:sz="0" w:space="0" w:color="auto"/>
        <w:left w:val="none" w:sz="0" w:space="0" w:color="auto"/>
        <w:bottom w:val="none" w:sz="0" w:space="0" w:color="auto"/>
        <w:right w:val="none" w:sz="0" w:space="0" w:color="auto"/>
      </w:divBdr>
    </w:div>
    <w:div w:id="1307515102">
      <w:bodyDiv w:val="1"/>
      <w:marLeft w:val="30"/>
      <w:marRight w:val="0"/>
      <w:marTop w:val="0"/>
      <w:marBottom w:val="0"/>
      <w:divBdr>
        <w:top w:val="none" w:sz="0" w:space="0" w:color="auto"/>
        <w:left w:val="none" w:sz="0" w:space="0" w:color="auto"/>
        <w:bottom w:val="none" w:sz="0" w:space="0" w:color="auto"/>
        <w:right w:val="none" w:sz="0" w:space="0" w:color="auto"/>
      </w:divBdr>
      <w:divsChild>
        <w:div w:id="1432704305">
          <w:marLeft w:val="0"/>
          <w:marRight w:val="0"/>
          <w:marTop w:val="0"/>
          <w:marBottom w:val="0"/>
          <w:divBdr>
            <w:top w:val="none" w:sz="0" w:space="0" w:color="auto"/>
            <w:left w:val="none" w:sz="0" w:space="0" w:color="auto"/>
            <w:bottom w:val="none" w:sz="0" w:space="0" w:color="auto"/>
            <w:right w:val="none" w:sz="0" w:space="0" w:color="auto"/>
          </w:divBdr>
          <w:divsChild>
            <w:div w:id="81537125">
              <w:marLeft w:val="75"/>
              <w:marRight w:val="0"/>
              <w:marTop w:val="0"/>
              <w:marBottom w:val="0"/>
              <w:divBdr>
                <w:top w:val="none" w:sz="0" w:space="0" w:color="auto"/>
                <w:left w:val="none" w:sz="0" w:space="0" w:color="auto"/>
                <w:bottom w:val="none" w:sz="0" w:space="0" w:color="auto"/>
                <w:right w:val="none" w:sz="0" w:space="0" w:color="auto"/>
              </w:divBdr>
            </w:div>
            <w:div w:id="220943206">
              <w:marLeft w:val="75"/>
              <w:marRight w:val="0"/>
              <w:marTop w:val="0"/>
              <w:marBottom w:val="0"/>
              <w:divBdr>
                <w:top w:val="none" w:sz="0" w:space="0" w:color="auto"/>
                <w:left w:val="none" w:sz="0" w:space="0" w:color="auto"/>
                <w:bottom w:val="none" w:sz="0" w:space="0" w:color="auto"/>
                <w:right w:val="none" w:sz="0" w:space="0" w:color="auto"/>
              </w:divBdr>
            </w:div>
            <w:div w:id="225378626">
              <w:marLeft w:val="0"/>
              <w:marRight w:val="0"/>
              <w:marTop w:val="0"/>
              <w:marBottom w:val="0"/>
              <w:divBdr>
                <w:top w:val="none" w:sz="0" w:space="0" w:color="auto"/>
                <w:left w:val="none" w:sz="0" w:space="0" w:color="auto"/>
                <w:bottom w:val="none" w:sz="0" w:space="0" w:color="auto"/>
                <w:right w:val="none" w:sz="0" w:space="0" w:color="auto"/>
              </w:divBdr>
            </w:div>
            <w:div w:id="523986135">
              <w:marLeft w:val="0"/>
              <w:marRight w:val="0"/>
              <w:marTop w:val="0"/>
              <w:marBottom w:val="0"/>
              <w:divBdr>
                <w:top w:val="none" w:sz="0" w:space="0" w:color="auto"/>
                <w:left w:val="none" w:sz="0" w:space="0" w:color="auto"/>
                <w:bottom w:val="none" w:sz="0" w:space="0" w:color="auto"/>
                <w:right w:val="none" w:sz="0" w:space="0" w:color="auto"/>
              </w:divBdr>
            </w:div>
            <w:div w:id="538858161">
              <w:marLeft w:val="0"/>
              <w:marRight w:val="0"/>
              <w:marTop w:val="0"/>
              <w:marBottom w:val="0"/>
              <w:divBdr>
                <w:top w:val="none" w:sz="0" w:space="0" w:color="auto"/>
                <w:left w:val="none" w:sz="0" w:space="0" w:color="auto"/>
                <w:bottom w:val="none" w:sz="0" w:space="0" w:color="auto"/>
                <w:right w:val="none" w:sz="0" w:space="0" w:color="auto"/>
              </w:divBdr>
            </w:div>
            <w:div w:id="675763306">
              <w:marLeft w:val="480"/>
              <w:marRight w:val="0"/>
              <w:marTop w:val="0"/>
              <w:marBottom w:val="0"/>
              <w:divBdr>
                <w:top w:val="none" w:sz="0" w:space="0" w:color="auto"/>
                <w:left w:val="none" w:sz="0" w:space="0" w:color="auto"/>
                <w:bottom w:val="none" w:sz="0" w:space="0" w:color="auto"/>
                <w:right w:val="none" w:sz="0" w:space="0" w:color="auto"/>
              </w:divBdr>
            </w:div>
            <w:div w:id="984816753">
              <w:marLeft w:val="0"/>
              <w:marRight w:val="0"/>
              <w:marTop w:val="0"/>
              <w:marBottom w:val="0"/>
              <w:divBdr>
                <w:top w:val="none" w:sz="0" w:space="0" w:color="auto"/>
                <w:left w:val="none" w:sz="0" w:space="0" w:color="auto"/>
                <w:bottom w:val="none" w:sz="0" w:space="0" w:color="auto"/>
                <w:right w:val="none" w:sz="0" w:space="0" w:color="auto"/>
              </w:divBdr>
            </w:div>
            <w:div w:id="1097603513">
              <w:marLeft w:val="480"/>
              <w:marRight w:val="0"/>
              <w:marTop w:val="0"/>
              <w:marBottom w:val="0"/>
              <w:divBdr>
                <w:top w:val="none" w:sz="0" w:space="0" w:color="auto"/>
                <w:left w:val="none" w:sz="0" w:space="0" w:color="auto"/>
                <w:bottom w:val="none" w:sz="0" w:space="0" w:color="auto"/>
                <w:right w:val="none" w:sz="0" w:space="0" w:color="auto"/>
              </w:divBdr>
            </w:div>
            <w:div w:id="1707946228">
              <w:marLeft w:val="0"/>
              <w:marRight w:val="0"/>
              <w:marTop w:val="0"/>
              <w:marBottom w:val="0"/>
              <w:divBdr>
                <w:top w:val="none" w:sz="0" w:space="0" w:color="auto"/>
                <w:left w:val="none" w:sz="0" w:space="0" w:color="auto"/>
                <w:bottom w:val="none" w:sz="0" w:space="0" w:color="auto"/>
                <w:right w:val="none" w:sz="0" w:space="0" w:color="auto"/>
              </w:divBdr>
            </w:div>
            <w:div w:id="176661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2239">
      <w:bodyDiv w:val="1"/>
      <w:marLeft w:val="0"/>
      <w:marRight w:val="0"/>
      <w:marTop w:val="0"/>
      <w:marBottom w:val="0"/>
      <w:divBdr>
        <w:top w:val="none" w:sz="0" w:space="0" w:color="auto"/>
        <w:left w:val="none" w:sz="0" w:space="0" w:color="auto"/>
        <w:bottom w:val="none" w:sz="0" w:space="0" w:color="auto"/>
        <w:right w:val="none" w:sz="0" w:space="0" w:color="auto"/>
      </w:divBdr>
    </w:div>
    <w:div w:id="1402947178">
      <w:bodyDiv w:val="1"/>
      <w:marLeft w:val="0"/>
      <w:marRight w:val="0"/>
      <w:marTop w:val="0"/>
      <w:marBottom w:val="0"/>
      <w:divBdr>
        <w:top w:val="none" w:sz="0" w:space="0" w:color="auto"/>
        <w:left w:val="none" w:sz="0" w:space="0" w:color="auto"/>
        <w:bottom w:val="none" w:sz="0" w:space="0" w:color="auto"/>
        <w:right w:val="none" w:sz="0" w:space="0" w:color="auto"/>
      </w:divBdr>
    </w:div>
    <w:div w:id="1463842466">
      <w:bodyDiv w:val="1"/>
      <w:marLeft w:val="0"/>
      <w:marRight w:val="0"/>
      <w:marTop w:val="0"/>
      <w:marBottom w:val="0"/>
      <w:divBdr>
        <w:top w:val="none" w:sz="0" w:space="0" w:color="auto"/>
        <w:left w:val="none" w:sz="0" w:space="0" w:color="auto"/>
        <w:bottom w:val="none" w:sz="0" w:space="0" w:color="auto"/>
        <w:right w:val="none" w:sz="0" w:space="0" w:color="auto"/>
      </w:divBdr>
      <w:divsChild>
        <w:div w:id="36400152">
          <w:marLeft w:val="547"/>
          <w:marRight w:val="0"/>
          <w:marTop w:val="400"/>
          <w:marBottom w:val="0"/>
          <w:divBdr>
            <w:top w:val="none" w:sz="0" w:space="0" w:color="auto"/>
            <w:left w:val="none" w:sz="0" w:space="0" w:color="auto"/>
            <w:bottom w:val="none" w:sz="0" w:space="0" w:color="auto"/>
            <w:right w:val="none" w:sz="0" w:space="0" w:color="auto"/>
          </w:divBdr>
        </w:div>
        <w:div w:id="1439326361">
          <w:marLeft w:val="547"/>
          <w:marRight w:val="0"/>
          <w:marTop w:val="400"/>
          <w:marBottom w:val="0"/>
          <w:divBdr>
            <w:top w:val="none" w:sz="0" w:space="0" w:color="auto"/>
            <w:left w:val="none" w:sz="0" w:space="0" w:color="auto"/>
            <w:bottom w:val="none" w:sz="0" w:space="0" w:color="auto"/>
            <w:right w:val="none" w:sz="0" w:space="0" w:color="auto"/>
          </w:divBdr>
        </w:div>
        <w:div w:id="1326861817">
          <w:marLeft w:val="547"/>
          <w:marRight w:val="0"/>
          <w:marTop w:val="400"/>
          <w:marBottom w:val="0"/>
          <w:divBdr>
            <w:top w:val="none" w:sz="0" w:space="0" w:color="auto"/>
            <w:left w:val="none" w:sz="0" w:space="0" w:color="auto"/>
            <w:bottom w:val="none" w:sz="0" w:space="0" w:color="auto"/>
            <w:right w:val="none" w:sz="0" w:space="0" w:color="auto"/>
          </w:divBdr>
        </w:div>
      </w:divsChild>
    </w:div>
    <w:div w:id="1671330870">
      <w:bodyDiv w:val="1"/>
      <w:marLeft w:val="0"/>
      <w:marRight w:val="0"/>
      <w:marTop w:val="0"/>
      <w:marBottom w:val="0"/>
      <w:divBdr>
        <w:top w:val="none" w:sz="0" w:space="0" w:color="auto"/>
        <w:left w:val="none" w:sz="0" w:space="0" w:color="auto"/>
        <w:bottom w:val="none" w:sz="0" w:space="0" w:color="auto"/>
        <w:right w:val="none" w:sz="0" w:space="0" w:color="auto"/>
      </w:divBdr>
      <w:divsChild>
        <w:div w:id="869073396">
          <w:marLeft w:val="0"/>
          <w:marRight w:val="0"/>
          <w:marTop w:val="0"/>
          <w:marBottom w:val="0"/>
          <w:divBdr>
            <w:top w:val="none" w:sz="0" w:space="0" w:color="auto"/>
            <w:left w:val="none" w:sz="0" w:space="0" w:color="auto"/>
            <w:bottom w:val="none" w:sz="0" w:space="0" w:color="auto"/>
            <w:right w:val="none" w:sz="0" w:space="0" w:color="auto"/>
          </w:divBdr>
          <w:divsChild>
            <w:div w:id="2072803331">
              <w:marLeft w:val="0"/>
              <w:marRight w:val="0"/>
              <w:marTop w:val="0"/>
              <w:marBottom w:val="0"/>
              <w:divBdr>
                <w:top w:val="none" w:sz="0" w:space="0" w:color="auto"/>
                <w:left w:val="none" w:sz="0" w:space="0" w:color="auto"/>
                <w:bottom w:val="none" w:sz="0" w:space="0" w:color="auto"/>
                <w:right w:val="none" w:sz="0" w:space="0" w:color="auto"/>
              </w:divBdr>
              <w:divsChild>
                <w:div w:id="76364487">
                  <w:marLeft w:val="0"/>
                  <w:marRight w:val="0"/>
                  <w:marTop w:val="0"/>
                  <w:marBottom w:val="0"/>
                  <w:divBdr>
                    <w:top w:val="none" w:sz="0" w:space="0" w:color="auto"/>
                    <w:left w:val="none" w:sz="0" w:space="0" w:color="auto"/>
                    <w:bottom w:val="none" w:sz="0" w:space="0" w:color="auto"/>
                    <w:right w:val="none" w:sz="0" w:space="0" w:color="auto"/>
                  </w:divBdr>
                  <w:divsChild>
                    <w:div w:id="127351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463242">
      <w:bodyDiv w:val="1"/>
      <w:marLeft w:val="0"/>
      <w:marRight w:val="0"/>
      <w:marTop w:val="0"/>
      <w:marBottom w:val="0"/>
      <w:divBdr>
        <w:top w:val="none" w:sz="0" w:space="0" w:color="auto"/>
        <w:left w:val="none" w:sz="0" w:space="0" w:color="auto"/>
        <w:bottom w:val="none" w:sz="0" w:space="0" w:color="auto"/>
        <w:right w:val="none" w:sz="0" w:space="0" w:color="auto"/>
      </w:divBdr>
      <w:divsChild>
        <w:div w:id="1065184346">
          <w:marLeft w:val="547"/>
          <w:marRight w:val="0"/>
          <w:marTop w:val="400"/>
          <w:marBottom w:val="0"/>
          <w:divBdr>
            <w:top w:val="none" w:sz="0" w:space="0" w:color="auto"/>
            <w:left w:val="none" w:sz="0" w:space="0" w:color="auto"/>
            <w:bottom w:val="none" w:sz="0" w:space="0" w:color="auto"/>
            <w:right w:val="none" w:sz="0" w:space="0" w:color="auto"/>
          </w:divBdr>
        </w:div>
        <w:div w:id="708264887">
          <w:marLeft w:val="547"/>
          <w:marRight w:val="0"/>
          <w:marTop w:val="400"/>
          <w:marBottom w:val="0"/>
          <w:divBdr>
            <w:top w:val="none" w:sz="0" w:space="0" w:color="auto"/>
            <w:left w:val="none" w:sz="0" w:space="0" w:color="auto"/>
            <w:bottom w:val="none" w:sz="0" w:space="0" w:color="auto"/>
            <w:right w:val="none" w:sz="0" w:space="0" w:color="auto"/>
          </w:divBdr>
        </w:div>
      </w:divsChild>
    </w:div>
    <w:div w:id="2011832456">
      <w:bodyDiv w:val="1"/>
      <w:marLeft w:val="0"/>
      <w:marRight w:val="0"/>
      <w:marTop w:val="0"/>
      <w:marBottom w:val="0"/>
      <w:divBdr>
        <w:top w:val="none" w:sz="0" w:space="0" w:color="auto"/>
        <w:left w:val="none" w:sz="0" w:space="0" w:color="auto"/>
        <w:bottom w:val="none" w:sz="0" w:space="0" w:color="auto"/>
        <w:right w:val="none" w:sz="0" w:space="0" w:color="auto"/>
      </w:divBdr>
      <w:divsChild>
        <w:div w:id="1720976504">
          <w:marLeft w:val="0"/>
          <w:marRight w:val="0"/>
          <w:marTop w:val="0"/>
          <w:marBottom w:val="0"/>
          <w:divBdr>
            <w:top w:val="none" w:sz="0" w:space="0" w:color="auto"/>
            <w:left w:val="none" w:sz="0" w:space="0" w:color="auto"/>
            <w:bottom w:val="none" w:sz="0" w:space="0" w:color="auto"/>
            <w:right w:val="none" w:sz="0" w:space="0" w:color="auto"/>
          </w:divBdr>
          <w:divsChild>
            <w:div w:id="1188326323">
              <w:marLeft w:val="0"/>
              <w:marRight w:val="0"/>
              <w:marTop w:val="0"/>
              <w:marBottom w:val="0"/>
              <w:divBdr>
                <w:top w:val="none" w:sz="0" w:space="0" w:color="auto"/>
                <w:left w:val="none" w:sz="0" w:space="0" w:color="auto"/>
                <w:bottom w:val="none" w:sz="0" w:space="0" w:color="auto"/>
                <w:right w:val="none" w:sz="0" w:space="0" w:color="auto"/>
              </w:divBdr>
              <w:divsChild>
                <w:div w:id="1739933576">
                  <w:marLeft w:val="3"/>
                  <w:marRight w:val="3"/>
                  <w:marTop w:val="0"/>
                  <w:marBottom w:val="0"/>
                  <w:divBdr>
                    <w:top w:val="none" w:sz="0" w:space="0" w:color="auto"/>
                    <w:left w:val="none" w:sz="0" w:space="0" w:color="auto"/>
                    <w:bottom w:val="none" w:sz="0" w:space="0" w:color="auto"/>
                    <w:right w:val="none" w:sz="0" w:space="0" w:color="auto"/>
                  </w:divBdr>
                  <w:divsChild>
                    <w:div w:id="11070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11521">
      <w:bodyDiv w:val="1"/>
      <w:marLeft w:val="0"/>
      <w:marRight w:val="0"/>
      <w:marTop w:val="100"/>
      <w:marBottom w:val="100"/>
      <w:divBdr>
        <w:top w:val="none" w:sz="0" w:space="0" w:color="auto"/>
        <w:left w:val="none" w:sz="0" w:space="0" w:color="auto"/>
        <w:bottom w:val="none" w:sz="0" w:space="0" w:color="auto"/>
        <w:right w:val="none" w:sz="0" w:space="0" w:color="auto"/>
      </w:divBdr>
      <w:divsChild>
        <w:div w:id="9572671">
          <w:marLeft w:val="0"/>
          <w:marRight w:val="0"/>
          <w:marTop w:val="0"/>
          <w:marBottom w:val="0"/>
          <w:divBdr>
            <w:top w:val="none" w:sz="0" w:space="0" w:color="auto"/>
            <w:left w:val="none" w:sz="0" w:space="0" w:color="auto"/>
            <w:bottom w:val="none" w:sz="0" w:space="0" w:color="auto"/>
            <w:right w:val="none" w:sz="0" w:space="0" w:color="auto"/>
          </w:divBdr>
          <w:divsChild>
            <w:div w:id="899248344">
              <w:marLeft w:val="0"/>
              <w:marRight w:val="0"/>
              <w:marTop w:val="0"/>
              <w:marBottom w:val="0"/>
              <w:divBdr>
                <w:top w:val="single" w:sz="6" w:space="0" w:color="EBEBEB"/>
                <w:left w:val="single" w:sz="6" w:space="0" w:color="EBEBEB"/>
                <w:bottom w:val="single" w:sz="6" w:space="0" w:color="EBEBEB"/>
                <w:right w:val="single" w:sz="6" w:space="0" w:color="EBEBEB"/>
              </w:divBdr>
            </w:div>
            <w:div w:id="156500345">
              <w:marLeft w:val="0"/>
              <w:marRight w:val="0"/>
              <w:marTop w:val="0"/>
              <w:marBottom w:val="0"/>
              <w:divBdr>
                <w:top w:val="none" w:sz="0" w:space="0" w:color="auto"/>
                <w:left w:val="none" w:sz="0" w:space="0" w:color="auto"/>
                <w:bottom w:val="none" w:sz="0" w:space="0" w:color="auto"/>
                <w:right w:val="none" w:sz="0" w:space="0" w:color="auto"/>
              </w:divBdr>
              <w:divsChild>
                <w:div w:id="590745201">
                  <w:marLeft w:val="0"/>
                  <w:marRight w:val="0"/>
                  <w:marTop w:val="0"/>
                  <w:marBottom w:val="0"/>
                  <w:divBdr>
                    <w:top w:val="none" w:sz="0" w:space="0" w:color="auto"/>
                    <w:left w:val="none" w:sz="0" w:space="0" w:color="auto"/>
                    <w:bottom w:val="none" w:sz="0" w:space="0" w:color="auto"/>
                    <w:right w:val="none" w:sz="0" w:space="0" w:color="auto"/>
                  </w:divBdr>
                  <w:divsChild>
                    <w:div w:id="986323588">
                      <w:marLeft w:val="0"/>
                      <w:marRight w:val="0"/>
                      <w:marTop w:val="0"/>
                      <w:marBottom w:val="0"/>
                      <w:divBdr>
                        <w:top w:val="single" w:sz="6" w:space="0" w:color="EBEBEB"/>
                        <w:left w:val="single" w:sz="6" w:space="0" w:color="EBEBEB"/>
                        <w:bottom w:val="single" w:sz="6" w:space="0" w:color="EBEBEB"/>
                        <w:right w:val="single" w:sz="6" w:space="0" w:color="EBEBEB"/>
                      </w:divBdr>
                    </w:div>
                    <w:div w:id="694691900">
                      <w:marLeft w:val="0"/>
                      <w:marRight w:val="0"/>
                      <w:marTop w:val="0"/>
                      <w:marBottom w:val="0"/>
                      <w:divBdr>
                        <w:top w:val="none" w:sz="0" w:space="0" w:color="auto"/>
                        <w:left w:val="none" w:sz="0" w:space="0" w:color="auto"/>
                        <w:bottom w:val="none" w:sz="0" w:space="0" w:color="auto"/>
                        <w:right w:val="none" w:sz="0" w:space="0" w:color="auto"/>
                      </w:divBdr>
                      <w:divsChild>
                        <w:div w:id="311905920">
                          <w:marLeft w:val="150"/>
                          <w:marRight w:val="150"/>
                          <w:marTop w:val="0"/>
                          <w:marBottom w:val="0"/>
                          <w:divBdr>
                            <w:top w:val="single" w:sz="6" w:space="0" w:color="EBEBEB"/>
                            <w:left w:val="none" w:sz="0" w:space="0" w:color="auto"/>
                            <w:bottom w:val="none" w:sz="0" w:space="0" w:color="auto"/>
                            <w:right w:val="none" w:sz="0" w:space="0" w:color="auto"/>
                          </w:divBdr>
                        </w:div>
                      </w:divsChild>
                    </w:div>
                    <w:div w:id="1128359404">
                      <w:marLeft w:val="0"/>
                      <w:marRight w:val="0"/>
                      <w:marTop w:val="0"/>
                      <w:marBottom w:val="0"/>
                      <w:divBdr>
                        <w:top w:val="none" w:sz="0" w:space="0" w:color="auto"/>
                        <w:left w:val="none" w:sz="0" w:space="0" w:color="auto"/>
                        <w:bottom w:val="none" w:sz="0" w:space="0" w:color="auto"/>
                        <w:right w:val="none" w:sz="0" w:space="0" w:color="auto"/>
                      </w:divBdr>
                      <w:divsChild>
                        <w:div w:id="695011331">
                          <w:marLeft w:val="0"/>
                          <w:marRight w:val="0"/>
                          <w:marTop w:val="0"/>
                          <w:marBottom w:val="0"/>
                          <w:divBdr>
                            <w:top w:val="none" w:sz="0" w:space="0" w:color="auto"/>
                            <w:left w:val="none" w:sz="0" w:space="0" w:color="auto"/>
                            <w:bottom w:val="none" w:sz="0" w:space="0" w:color="auto"/>
                            <w:right w:val="none" w:sz="0" w:space="0" w:color="auto"/>
                          </w:divBdr>
                        </w:div>
                        <w:div w:id="336157744">
                          <w:marLeft w:val="0"/>
                          <w:marRight w:val="0"/>
                          <w:marTop w:val="0"/>
                          <w:marBottom w:val="0"/>
                          <w:divBdr>
                            <w:top w:val="none" w:sz="0" w:space="0" w:color="auto"/>
                            <w:left w:val="none" w:sz="0" w:space="0" w:color="auto"/>
                            <w:bottom w:val="none" w:sz="0" w:space="0" w:color="auto"/>
                            <w:right w:val="none" w:sz="0" w:space="0" w:color="auto"/>
                          </w:divBdr>
                          <w:divsChild>
                            <w:div w:id="2080203480">
                              <w:marLeft w:val="150"/>
                              <w:marRight w:val="150"/>
                              <w:marTop w:val="0"/>
                              <w:marBottom w:val="0"/>
                              <w:divBdr>
                                <w:top w:val="single" w:sz="6" w:space="0" w:color="EBEBEB"/>
                                <w:left w:val="none" w:sz="0" w:space="0" w:color="auto"/>
                                <w:bottom w:val="none" w:sz="0" w:space="0" w:color="auto"/>
                                <w:right w:val="none" w:sz="0" w:space="0" w:color="auto"/>
                              </w:divBdr>
                            </w:div>
                            <w:div w:id="1311523104">
                              <w:marLeft w:val="150"/>
                              <w:marRight w:val="150"/>
                              <w:marTop w:val="0"/>
                              <w:marBottom w:val="0"/>
                              <w:divBdr>
                                <w:top w:val="single" w:sz="6" w:space="0" w:color="EBEBEB"/>
                                <w:left w:val="none" w:sz="0" w:space="0" w:color="auto"/>
                                <w:bottom w:val="none" w:sz="0" w:space="0" w:color="auto"/>
                                <w:right w:val="none" w:sz="0" w:space="0" w:color="auto"/>
                              </w:divBdr>
                            </w:div>
                          </w:divsChild>
                        </w:div>
                      </w:divsChild>
                    </w:div>
                  </w:divsChild>
                </w:div>
                <w:div w:id="624628667">
                  <w:marLeft w:val="0"/>
                  <w:marRight w:val="0"/>
                  <w:marTop w:val="0"/>
                  <w:marBottom w:val="0"/>
                  <w:divBdr>
                    <w:top w:val="none" w:sz="0" w:space="0" w:color="auto"/>
                    <w:left w:val="none" w:sz="0" w:space="0" w:color="auto"/>
                    <w:bottom w:val="none" w:sz="0" w:space="0" w:color="auto"/>
                    <w:right w:val="none" w:sz="0" w:space="0" w:color="auto"/>
                  </w:divBdr>
                  <w:divsChild>
                    <w:div w:id="1973944422">
                      <w:marLeft w:val="0"/>
                      <w:marRight w:val="0"/>
                      <w:marTop w:val="0"/>
                      <w:marBottom w:val="0"/>
                      <w:divBdr>
                        <w:top w:val="none" w:sz="0" w:space="0" w:color="auto"/>
                        <w:left w:val="none" w:sz="0" w:space="0" w:color="auto"/>
                        <w:bottom w:val="none" w:sz="0" w:space="0" w:color="auto"/>
                        <w:right w:val="none" w:sz="0" w:space="0" w:color="auto"/>
                      </w:divBdr>
                    </w:div>
                    <w:div w:id="1152721376">
                      <w:marLeft w:val="0"/>
                      <w:marRight w:val="0"/>
                      <w:marTop w:val="0"/>
                      <w:marBottom w:val="0"/>
                      <w:divBdr>
                        <w:top w:val="none" w:sz="0" w:space="0" w:color="auto"/>
                        <w:left w:val="none" w:sz="0" w:space="0" w:color="auto"/>
                        <w:bottom w:val="none" w:sz="0" w:space="0" w:color="auto"/>
                        <w:right w:val="none" w:sz="0" w:space="0" w:color="auto"/>
                      </w:divBdr>
                    </w:div>
                    <w:div w:id="608436448">
                      <w:marLeft w:val="0"/>
                      <w:marRight w:val="0"/>
                      <w:marTop w:val="0"/>
                      <w:marBottom w:val="0"/>
                      <w:divBdr>
                        <w:top w:val="none" w:sz="0" w:space="0" w:color="auto"/>
                        <w:left w:val="none" w:sz="0" w:space="0" w:color="auto"/>
                        <w:bottom w:val="none" w:sz="0" w:space="0" w:color="auto"/>
                        <w:right w:val="none" w:sz="0" w:space="0" w:color="auto"/>
                      </w:divBdr>
                    </w:div>
                    <w:div w:id="651181685">
                      <w:marLeft w:val="0"/>
                      <w:marRight w:val="0"/>
                      <w:marTop w:val="0"/>
                      <w:marBottom w:val="0"/>
                      <w:divBdr>
                        <w:top w:val="none" w:sz="0" w:space="0" w:color="auto"/>
                        <w:left w:val="none" w:sz="0" w:space="0" w:color="auto"/>
                        <w:bottom w:val="none" w:sz="0" w:space="0" w:color="auto"/>
                        <w:right w:val="none" w:sz="0" w:space="0" w:color="auto"/>
                      </w:divBdr>
                      <w:divsChild>
                        <w:div w:id="689062624">
                          <w:marLeft w:val="0"/>
                          <w:marRight w:val="0"/>
                          <w:marTop w:val="0"/>
                          <w:marBottom w:val="0"/>
                          <w:divBdr>
                            <w:top w:val="none" w:sz="0" w:space="0" w:color="auto"/>
                            <w:left w:val="none" w:sz="0" w:space="0" w:color="auto"/>
                            <w:bottom w:val="none" w:sz="0" w:space="0" w:color="auto"/>
                            <w:right w:val="none" w:sz="0" w:space="0" w:color="auto"/>
                          </w:divBdr>
                        </w:div>
                      </w:divsChild>
                    </w:div>
                    <w:div w:id="967013135">
                      <w:marLeft w:val="0"/>
                      <w:marRight w:val="0"/>
                      <w:marTop w:val="0"/>
                      <w:marBottom w:val="0"/>
                      <w:divBdr>
                        <w:top w:val="none" w:sz="0" w:space="0" w:color="auto"/>
                        <w:left w:val="none" w:sz="0" w:space="0" w:color="auto"/>
                        <w:bottom w:val="none" w:sz="0" w:space="0" w:color="auto"/>
                        <w:right w:val="none" w:sz="0" w:space="0" w:color="auto"/>
                      </w:divBdr>
                    </w:div>
                    <w:div w:id="105750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809">
              <w:marLeft w:val="0"/>
              <w:marRight w:val="0"/>
              <w:marTop w:val="0"/>
              <w:marBottom w:val="0"/>
              <w:divBdr>
                <w:top w:val="none" w:sz="0" w:space="0" w:color="auto"/>
                <w:left w:val="none" w:sz="0" w:space="0" w:color="auto"/>
                <w:bottom w:val="none" w:sz="0" w:space="0" w:color="auto"/>
                <w:right w:val="none" w:sz="0" w:space="0" w:color="auto"/>
              </w:divBdr>
            </w:div>
            <w:div w:id="1939215722">
              <w:marLeft w:val="0"/>
              <w:marRight w:val="0"/>
              <w:marTop w:val="0"/>
              <w:marBottom w:val="0"/>
              <w:divBdr>
                <w:top w:val="none" w:sz="0" w:space="0" w:color="auto"/>
                <w:left w:val="none" w:sz="0" w:space="0" w:color="auto"/>
                <w:bottom w:val="none" w:sz="0" w:space="0" w:color="auto"/>
                <w:right w:val="none" w:sz="0" w:space="0" w:color="auto"/>
              </w:divBdr>
            </w:div>
            <w:div w:id="810100070">
              <w:marLeft w:val="0"/>
              <w:marRight w:val="0"/>
              <w:marTop w:val="0"/>
              <w:marBottom w:val="0"/>
              <w:divBdr>
                <w:top w:val="none" w:sz="0" w:space="0" w:color="auto"/>
                <w:left w:val="none" w:sz="0" w:space="0" w:color="auto"/>
                <w:bottom w:val="none" w:sz="0" w:space="0" w:color="auto"/>
                <w:right w:val="none" w:sz="0" w:space="0" w:color="auto"/>
              </w:divBdr>
              <w:divsChild>
                <w:div w:id="755129328">
                  <w:marLeft w:val="0"/>
                  <w:marRight w:val="0"/>
                  <w:marTop w:val="0"/>
                  <w:marBottom w:val="0"/>
                  <w:divBdr>
                    <w:top w:val="none" w:sz="0" w:space="0" w:color="auto"/>
                    <w:left w:val="none" w:sz="0" w:space="0" w:color="auto"/>
                    <w:bottom w:val="none" w:sz="0" w:space="0" w:color="auto"/>
                    <w:right w:val="none" w:sz="0" w:space="0" w:color="auto"/>
                  </w:divBdr>
                  <w:divsChild>
                    <w:div w:id="754939079">
                      <w:marLeft w:val="0"/>
                      <w:marRight w:val="0"/>
                      <w:marTop w:val="0"/>
                      <w:marBottom w:val="0"/>
                      <w:divBdr>
                        <w:top w:val="none" w:sz="0" w:space="0" w:color="auto"/>
                        <w:left w:val="none" w:sz="0" w:space="0" w:color="auto"/>
                        <w:bottom w:val="none" w:sz="0" w:space="0" w:color="auto"/>
                        <w:right w:val="none" w:sz="0" w:space="0" w:color="auto"/>
                      </w:divBdr>
                      <w:divsChild>
                        <w:div w:id="478613022">
                          <w:marLeft w:val="0"/>
                          <w:marRight w:val="0"/>
                          <w:marTop w:val="0"/>
                          <w:marBottom w:val="0"/>
                          <w:divBdr>
                            <w:top w:val="single" w:sz="6" w:space="0" w:color="EBEBEB"/>
                            <w:left w:val="single" w:sz="6" w:space="0" w:color="EBEBEB"/>
                            <w:bottom w:val="single" w:sz="6" w:space="0" w:color="EBEBEB"/>
                            <w:right w:val="single" w:sz="6" w:space="0" w:color="EBEBEB"/>
                          </w:divBdr>
                        </w:div>
                      </w:divsChild>
                    </w:div>
                  </w:divsChild>
                </w:div>
              </w:divsChild>
            </w:div>
            <w:div w:id="1466587042">
              <w:marLeft w:val="0"/>
              <w:marRight w:val="0"/>
              <w:marTop w:val="0"/>
              <w:marBottom w:val="0"/>
              <w:divBdr>
                <w:top w:val="none" w:sz="0" w:space="0" w:color="auto"/>
                <w:left w:val="none" w:sz="0" w:space="0" w:color="auto"/>
                <w:bottom w:val="none" w:sz="0" w:space="0" w:color="auto"/>
                <w:right w:val="none" w:sz="0" w:space="0" w:color="auto"/>
              </w:divBdr>
              <w:divsChild>
                <w:div w:id="1655183307">
                  <w:marLeft w:val="0"/>
                  <w:marRight w:val="0"/>
                  <w:marTop w:val="0"/>
                  <w:marBottom w:val="0"/>
                  <w:divBdr>
                    <w:top w:val="none" w:sz="0" w:space="0" w:color="auto"/>
                    <w:left w:val="none" w:sz="0" w:space="0" w:color="auto"/>
                    <w:bottom w:val="none" w:sz="0" w:space="0" w:color="auto"/>
                    <w:right w:val="none" w:sz="0" w:space="0" w:color="auto"/>
                  </w:divBdr>
                  <w:divsChild>
                    <w:div w:id="1313288234">
                      <w:marLeft w:val="0"/>
                      <w:marRight w:val="0"/>
                      <w:marTop w:val="0"/>
                      <w:marBottom w:val="0"/>
                      <w:divBdr>
                        <w:top w:val="none" w:sz="0" w:space="0" w:color="auto"/>
                        <w:left w:val="none" w:sz="0" w:space="0" w:color="auto"/>
                        <w:bottom w:val="none" w:sz="0" w:space="0" w:color="auto"/>
                        <w:right w:val="none" w:sz="0" w:space="0" w:color="auto"/>
                      </w:divBdr>
                    </w:div>
                    <w:div w:id="1566791787">
                      <w:marLeft w:val="0"/>
                      <w:marRight w:val="0"/>
                      <w:marTop w:val="0"/>
                      <w:marBottom w:val="0"/>
                      <w:divBdr>
                        <w:top w:val="none" w:sz="0" w:space="0" w:color="auto"/>
                        <w:left w:val="none" w:sz="0" w:space="0" w:color="auto"/>
                        <w:bottom w:val="none" w:sz="0" w:space="0" w:color="auto"/>
                        <w:right w:val="none" w:sz="0" w:space="0" w:color="auto"/>
                      </w:divBdr>
                      <w:divsChild>
                        <w:div w:id="676931366">
                          <w:marLeft w:val="0"/>
                          <w:marRight w:val="0"/>
                          <w:marTop w:val="0"/>
                          <w:marBottom w:val="0"/>
                          <w:divBdr>
                            <w:top w:val="none" w:sz="0" w:space="0" w:color="auto"/>
                            <w:left w:val="none" w:sz="0" w:space="0" w:color="auto"/>
                            <w:bottom w:val="none" w:sz="0" w:space="0" w:color="auto"/>
                            <w:right w:val="none" w:sz="0" w:space="0" w:color="auto"/>
                          </w:divBdr>
                        </w:div>
                      </w:divsChild>
                    </w:div>
                    <w:div w:id="4454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039155">
          <w:marLeft w:val="0"/>
          <w:marRight w:val="0"/>
          <w:marTop w:val="0"/>
          <w:marBottom w:val="0"/>
          <w:divBdr>
            <w:top w:val="none" w:sz="0" w:space="0" w:color="auto"/>
            <w:left w:val="none" w:sz="0" w:space="0" w:color="auto"/>
            <w:bottom w:val="none" w:sz="0" w:space="0" w:color="auto"/>
            <w:right w:val="none" w:sz="0" w:space="0" w:color="auto"/>
          </w:divBdr>
          <w:divsChild>
            <w:div w:id="733087860">
              <w:marLeft w:val="0"/>
              <w:marRight w:val="0"/>
              <w:marTop w:val="0"/>
              <w:marBottom w:val="0"/>
              <w:divBdr>
                <w:top w:val="none" w:sz="0" w:space="0" w:color="auto"/>
                <w:left w:val="none" w:sz="0" w:space="0" w:color="auto"/>
                <w:bottom w:val="none" w:sz="0" w:space="0" w:color="auto"/>
                <w:right w:val="none" w:sz="0" w:space="0" w:color="auto"/>
              </w:divBdr>
              <w:divsChild>
                <w:div w:id="521817706">
                  <w:marLeft w:val="0"/>
                  <w:marRight w:val="0"/>
                  <w:marTop w:val="0"/>
                  <w:marBottom w:val="0"/>
                  <w:divBdr>
                    <w:top w:val="none" w:sz="0" w:space="0" w:color="auto"/>
                    <w:left w:val="none" w:sz="0" w:space="0" w:color="auto"/>
                    <w:bottom w:val="none" w:sz="0" w:space="0" w:color="auto"/>
                    <w:right w:val="none" w:sz="0" w:space="0" w:color="auto"/>
                  </w:divBdr>
                </w:div>
                <w:div w:id="1417704190">
                  <w:marLeft w:val="0"/>
                  <w:marRight w:val="0"/>
                  <w:marTop w:val="0"/>
                  <w:marBottom w:val="0"/>
                  <w:divBdr>
                    <w:top w:val="none" w:sz="0" w:space="0" w:color="auto"/>
                    <w:left w:val="none" w:sz="0" w:space="0" w:color="auto"/>
                    <w:bottom w:val="none" w:sz="0" w:space="0" w:color="auto"/>
                    <w:right w:val="none" w:sz="0" w:space="0" w:color="auto"/>
                  </w:divBdr>
                </w:div>
                <w:div w:id="293947728">
                  <w:marLeft w:val="0"/>
                  <w:marRight w:val="0"/>
                  <w:marTop w:val="0"/>
                  <w:marBottom w:val="0"/>
                  <w:divBdr>
                    <w:top w:val="none" w:sz="0" w:space="0" w:color="auto"/>
                    <w:left w:val="none" w:sz="0" w:space="0" w:color="auto"/>
                    <w:bottom w:val="none" w:sz="0" w:space="0" w:color="auto"/>
                    <w:right w:val="none" w:sz="0" w:space="0" w:color="auto"/>
                  </w:divBdr>
                </w:div>
              </w:divsChild>
            </w:div>
            <w:div w:id="1427068183">
              <w:marLeft w:val="0"/>
              <w:marRight w:val="0"/>
              <w:marTop w:val="0"/>
              <w:marBottom w:val="0"/>
              <w:divBdr>
                <w:top w:val="none" w:sz="0" w:space="0" w:color="auto"/>
                <w:left w:val="none" w:sz="0" w:space="0" w:color="auto"/>
                <w:bottom w:val="none" w:sz="0" w:space="0" w:color="auto"/>
                <w:right w:val="none" w:sz="0" w:space="0" w:color="auto"/>
              </w:divBdr>
            </w:div>
            <w:div w:id="121776016">
              <w:marLeft w:val="0"/>
              <w:marRight w:val="0"/>
              <w:marTop w:val="0"/>
              <w:marBottom w:val="0"/>
              <w:divBdr>
                <w:top w:val="none" w:sz="0" w:space="0" w:color="auto"/>
                <w:left w:val="none" w:sz="0" w:space="0" w:color="auto"/>
                <w:bottom w:val="none" w:sz="0" w:space="0" w:color="auto"/>
                <w:right w:val="none" w:sz="0" w:space="0" w:color="auto"/>
              </w:divBdr>
              <w:divsChild>
                <w:div w:id="553665716">
                  <w:marLeft w:val="0"/>
                  <w:marRight w:val="0"/>
                  <w:marTop w:val="0"/>
                  <w:marBottom w:val="0"/>
                  <w:divBdr>
                    <w:top w:val="none" w:sz="0" w:space="0" w:color="auto"/>
                    <w:left w:val="none" w:sz="0" w:space="0" w:color="auto"/>
                    <w:bottom w:val="none" w:sz="0" w:space="0" w:color="auto"/>
                    <w:right w:val="none" w:sz="0" w:space="0" w:color="auto"/>
                  </w:divBdr>
                  <w:divsChild>
                    <w:div w:id="1979147254">
                      <w:marLeft w:val="0"/>
                      <w:marRight w:val="0"/>
                      <w:marTop w:val="0"/>
                      <w:marBottom w:val="0"/>
                      <w:divBdr>
                        <w:top w:val="none" w:sz="0" w:space="0" w:color="auto"/>
                        <w:left w:val="none" w:sz="0" w:space="0" w:color="auto"/>
                        <w:bottom w:val="none" w:sz="0" w:space="0" w:color="auto"/>
                        <w:right w:val="none" w:sz="0" w:space="0" w:color="auto"/>
                      </w:divBdr>
                    </w:div>
                    <w:div w:id="165290242">
                      <w:marLeft w:val="0"/>
                      <w:marRight w:val="0"/>
                      <w:marTop w:val="0"/>
                      <w:marBottom w:val="0"/>
                      <w:divBdr>
                        <w:top w:val="none" w:sz="0" w:space="0" w:color="auto"/>
                        <w:left w:val="none" w:sz="0" w:space="0" w:color="auto"/>
                        <w:bottom w:val="none" w:sz="0" w:space="0" w:color="auto"/>
                        <w:right w:val="none" w:sz="0" w:space="0" w:color="auto"/>
                      </w:divBdr>
                      <w:divsChild>
                        <w:div w:id="884872280">
                          <w:marLeft w:val="0"/>
                          <w:marRight w:val="0"/>
                          <w:marTop w:val="0"/>
                          <w:marBottom w:val="0"/>
                          <w:divBdr>
                            <w:top w:val="none" w:sz="0" w:space="0" w:color="auto"/>
                            <w:left w:val="none" w:sz="0" w:space="0" w:color="auto"/>
                            <w:bottom w:val="none" w:sz="0" w:space="0" w:color="auto"/>
                            <w:right w:val="none" w:sz="0" w:space="0" w:color="auto"/>
                          </w:divBdr>
                        </w:div>
                      </w:divsChild>
                    </w:div>
                    <w:div w:id="1369337154">
                      <w:marLeft w:val="0"/>
                      <w:marRight w:val="0"/>
                      <w:marTop w:val="0"/>
                      <w:marBottom w:val="0"/>
                      <w:divBdr>
                        <w:top w:val="none" w:sz="0" w:space="0" w:color="auto"/>
                        <w:left w:val="none" w:sz="0" w:space="0" w:color="auto"/>
                        <w:bottom w:val="none" w:sz="0" w:space="0" w:color="auto"/>
                        <w:right w:val="none" w:sz="0" w:space="0" w:color="auto"/>
                      </w:divBdr>
                    </w:div>
                  </w:divsChild>
                </w:div>
                <w:div w:id="1592085286">
                  <w:marLeft w:val="240"/>
                  <w:marRight w:val="240"/>
                  <w:marTop w:val="300"/>
                  <w:marBottom w:val="300"/>
                  <w:divBdr>
                    <w:top w:val="none" w:sz="0" w:space="0" w:color="auto"/>
                    <w:left w:val="none" w:sz="0" w:space="0" w:color="auto"/>
                    <w:bottom w:val="none" w:sz="0" w:space="0" w:color="auto"/>
                    <w:right w:val="none" w:sz="0" w:space="0" w:color="auto"/>
                  </w:divBdr>
                </w:div>
              </w:divsChild>
            </w:div>
            <w:div w:id="1294363278">
              <w:marLeft w:val="0"/>
              <w:marRight w:val="0"/>
              <w:marTop w:val="0"/>
              <w:marBottom w:val="0"/>
              <w:divBdr>
                <w:top w:val="none" w:sz="0" w:space="0" w:color="auto"/>
                <w:left w:val="none" w:sz="0" w:space="0" w:color="auto"/>
                <w:bottom w:val="none" w:sz="0" w:space="0" w:color="auto"/>
                <w:right w:val="none" w:sz="0" w:space="0" w:color="auto"/>
              </w:divBdr>
            </w:div>
            <w:div w:id="2010474681">
              <w:marLeft w:val="0"/>
              <w:marRight w:val="0"/>
              <w:marTop w:val="0"/>
              <w:marBottom w:val="0"/>
              <w:divBdr>
                <w:top w:val="none" w:sz="0" w:space="0" w:color="auto"/>
                <w:left w:val="none" w:sz="0" w:space="0" w:color="auto"/>
                <w:bottom w:val="none" w:sz="0" w:space="0" w:color="auto"/>
                <w:right w:val="none" w:sz="0" w:space="0" w:color="auto"/>
              </w:divBdr>
              <w:divsChild>
                <w:div w:id="2093043376">
                  <w:marLeft w:val="0"/>
                  <w:marRight w:val="0"/>
                  <w:marTop w:val="0"/>
                  <w:marBottom w:val="0"/>
                  <w:divBdr>
                    <w:top w:val="none" w:sz="0" w:space="0" w:color="auto"/>
                    <w:left w:val="none" w:sz="0" w:space="0" w:color="auto"/>
                    <w:bottom w:val="none" w:sz="0" w:space="0" w:color="auto"/>
                    <w:right w:val="none" w:sz="0" w:space="0" w:color="auto"/>
                  </w:divBdr>
                </w:div>
                <w:div w:id="1368219102">
                  <w:marLeft w:val="0"/>
                  <w:marRight w:val="0"/>
                  <w:marTop w:val="0"/>
                  <w:marBottom w:val="0"/>
                  <w:divBdr>
                    <w:top w:val="none" w:sz="0" w:space="0" w:color="auto"/>
                    <w:left w:val="none" w:sz="0" w:space="0" w:color="auto"/>
                    <w:bottom w:val="none" w:sz="0" w:space="0" w:color="auto"/>
                    <w:right w:val="none" w:sz="0" w:space="0" w:color="auto"/>
                  </w:divBdr>
                </w:div>
                <w:div w:id="1014383181">
                  <w:marLeft w:val="0"/>
                  <w:marRight w:val="0"/>
                  <w:marTop w:val="240"/>
                  <w:marBottom w:val="210"/>
                  <w:divBdr>
                    <w:top w:val="none" w:sz="0" w:space="0" w:color="auto"/>
                    <w:left w:val="none" w:sz="0" w:space="0" w:color="auto"/>
                    <w:bottom w:val="none" w:sz="0" w:space="0" w:color="auto"/>
                    <w:right w:val="none" w:sz="0" w:space="0" w:color="auto"/>
                  </w:divBdr>
                  <w:divsChild>
                    <w:div w:id="1051228898">
                      <w:marLeft w:val="0"/>
                      <w:marRight w:val="0"/>
                      <w:marTop w:val="0"/>
                      <w:marBottom w:val="0"/>
                      <w:divBdr>
                        <w:top w:val="none" w:sz="0" w:space="0" w:color="auto"/>
                        <w:left w:val="none" w:sz="0" w:space="0" w:color="auto"/>
                        <w:bottom w:val="none" w:sz="0" w:space="0" w:color="auto"/>
                        <w:right w:val="none" w:sz="0" w:space="0" w:color="auto"/>
                      </w:divBdr>
                      <w:divsChild>
                        <w:div w:id="1135372150">
                          <w:marLeft w:val="0"/>
                          <w:marRight w:val="0"/>
                          <w:marTop w:val="0"/>
                          <w:marBottom w:val="0"/>
                          <w:divBdr>
                            <w:top w:val="none" w:sz="0" w:space="0" w:color="auto"/>
                            <w:left w:val="none" w:sz="0" w:space="0" w:color="auto"/>
                            <w:bottom w:val="none" w:sz="0" w:space="0" w:color="auto"/>
                            <w:right w:val="none" w:sz="0" w:space="0" w:color="auto"/>
                          </w:divBdr>
                        </w:div>
                      </w:divsChild>
                    </w:div>
                    <w:div w:id="1383672870">
                      <w:marLeft w:val="0"/>
                      <w:marRight w:val="0"/>
                      <w:marTop w:val="0"/>
                      <w:marBottom w:val="0"/>
                      <w:divBdr>
                        <w:top w:val="none" w:sz="0" w:space="0" w:color="auto"/>
                        <w:left w:val="none" w:sz="0" w:space="0" w:color="auto"/>
                        <w:bottom w:val="none" w:sz="0" w:space="0" w:color="auto"/>
                        <w:right w:val="none" w:sz="0" w:space="0" w:color="auto"/>
                      </w:divBdr>
                    </w:div>
                  </w:divsChild>
                </w:div>
                <w:div w:id="577862588">
                  <w:marLeft w:val="0"/>
                  <w:marRight w:val="0"/>
                  <w:marTop w:val="0"/>
                  <w:marBottom w:val="0"/>
                  <w:divBdr>
                    <w:top w:val="none" w:sz="0" w:space="0" w:color="auto"/>
                    <w:left w:val="none" w:sz="0" w:space="0" w:color="auto"/>
                    <w:bottom w:val="none" w:sz="0" w:space="0" w:color="auto"/>
                    <w:right w:val="none" w:sz="0" w:space="0" w:color="auto"/>
                  </w:divBdr>
                  <w:divsChild>
                    <w:div w:id="1690640270">
                      <w:marLeft w:val="0"/>
                      <w:marRight w:val="0"/>
                      <w:marTop w:val="0"/>
                      <w:marBottom w:val="0"/>
                      <w:divBdr>
                        <w:top w:val="none" w:sz="0" w:space="0" w:color="auto"/>
                        <w:left w:val="none" w:sz="0" w:space="0" w:color="auto"/>
                        <w:bottom w:val="none" w:sz="0" w:space="0" w:color="auto"/>
                        <w:right w:val="none" w:sz="0" w:space="0" w:color="auto"/>
                      </w:divBdr>
                      <w:divsChild>
                        <w:div w:id="24643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jf.ch/lernende-lehrabgaengerinnen-und-lehrabgaeng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yperlink" Target="http://www.copy-stop.ch/" TargetMode="External"/><Relationship Id="rId14" Type="http://schemas.openxmlformats.org/officeDocument/2006/relationships/image" Target="media/image5.png"/><Relationship Id="rId22" Type="http://schemas.openxmlformats.org/officeDocument/2006/relationships/hyperlink" Target="http://sjf.ch/" TargetMode="External"/><Relationship Id="rId27" Type="http://schemas.openxmlformats.org/officeDocument/2006/relationships/footer" Target="footer2.xml"/><Relationship Id="rId30" Type="http://schemas.openxmlformats.org/officeDocument/2006/relationships/theme" Target="theme/theme1.xml"/><Relationship Id="rId8" Type="http://schemas.openxmlformats.org/officeDocument/2006/relationships/hyperlink" Target="mailto:natalie.lutz@tbz.ch"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Vorlage%20WORD\TBZ%20Vorlage%20mit%20Titelblat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08FF9EBCDA7884BBB4802C7C6498FB7" ma:contentTypeVersion="4" ma:contentTypeDescription="Create a new document." ma:contentTypeScope="" ma:versionID="558e51a43573a739ba8a88198ebde2d0">
  <xsd:schema xmlns:xsd="http://www.w3.org/2001/XMLSchema" xmlns:xs="http://www.w3.org/2001/XMLSchema" xmlns:p="http://schemas.microsoft.com/office/2006/metadata/properties" xmlns:ns2="38bdc3af-3359-4bfc-9650-91d2832f88fa" targetNamespace="http://schemas.microsoft.com/office/2006/metadata/properties" ma:root="true" ma:fieldsID="3a119d28d8a9df15253160d41f7626df" ns2:_="">
    <xsd:import namespace="38bdc3af-3359-4bfc-9650-91d2832f88f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bdc3af-3359-4bfc-9650-91d2832f88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C83519-BD4B-4B5D-8611-5D63055402A4}">
  <ds:schemaRefs>
    <ds:schemaRef ds:uri="http://schemas.openxmlformats.org/officeDocument/2006/bibliography"/>
  </ds:schemaRefs>
</ds:datastoreItem>
</file>

<file path=customXml/itemProps2.xml><?xml version="1.0" encoding="utf-8"?>
<ds:datastoreItem xmlns:ds="http://schemas.openxmlformats.org/officeDocument/2006/customXml" ds:itemID="{E0BEA525-14A2-4502-85CF-D804C425DC39}"/>
</file>

<file path=customXml/itemProps3.xml><?xml version="1.0" encoding="utf-8"?>
<ds:datastoreItem xmlns:ds="http://schemas.openxmlformats.org/officeDocument/2006/customXml" ds:itemID="{FD39C61E-B012-4BB3-8511-2EF2CDB585EB}"/>
</file>

<file path=customXml/itemProps4.xml><?xml version="1.0" encoding="utf-8"?>
<ds:datastoreItem xmlns:ds="http://schemas.openxmlformats.org/officeDocument/2006/customXml" ds:itemID="{7692CC18-7F1B-4427-957C-AF5026AD606D}"/>
</file>

<file path=docProps/app.xml><?xml version="1.0" encoding="utf-8"?>
<Properties xmlns="http://schemas.openxmlformats.org/officeDocument/2006/extended-properties" xmlns:vt="http://schemas.openxmlformats.org/officeDocument/2006/docPropsVTypes">
  <Template>TBZ Vorlage mit Titelblatt</Template>
  <TotalTime>0</TotalTime>
  <Pages>12</Pages>
  <Words>1902</Words>
  <Characters>13345</Characters>
  <Application>Microsoft Office Word</Application>
  <DocSecurity>0</DocSecurity>
  <Lines>111</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TBZ</Company>
  <LinksUpToDate>false</LinksUpToDate>
  <CharactersWithSpaces>15217</CharactersWithSpaces>
  <SharedDoc>false</SharedDoc>
  <HLinks>
    <vt:vector size="66" baseType="variant">
      <vt:variant>
        <vt:i4>7012401</vt:i4>
      </vt:variant>
      <vt:variant>
        <vt:i4>93</vt:i4>
      </vt:variant>
      <vt:variant>
        <vt:i4>0</vt:i4>
      </vt:variant>
      <vt:variant>
        <vt:i4>5</vt:i4>
      </vt:variant>
      <vt:variant>
        <vt:lpwstr>https://www.youtube.com/watch?v=zdoGGHZrv-k</vt:lpwstr>
      </vt:variant>
      <vt:variant>
        <vt:lpwstr/>
      </vt:variant>
      <vt:variant>
        <vt:i4>6881340</vt:i4>
      </vt:variant>
      <vt:variant>
        <vt:i4>90</vt:i4>
      </vt:variant>
      <vt:variant>
        <vt:i4>0</vt:i4>
      </vt:variant>
      <vt:variant>
        <vt:i4>5</vt:i4>
      </vt:variant>
      <vt:variant>
        <vt:lpwstr>https://www.youtube.com/watch?v=gYY4qWUyiUo</vt:lpwstr>
      </vt:variant>
      <vt:variant>
        <vt:lpwstr/>
      </vt:variant>
      <vt:variant>
        <vt:i4>6946850</vt:i4>
      </vt:variant>
      <vt:variant>
        <vt:i4>87</vt:i4>
      </vt:variant>
      <vt:variant>
        <vt:i4>0</vt:i4>
      </vt:variant>
      <vt:variant>
        <vt:i4>5</vt:i4>
      </vt:variant>
      <vt:variant>
        <vt:lpwstr>https://www.youtube.com/watch?v=B63IeSoa6xA</vt:lpwstr>
      </vt:variant>
      <vt:variant>
        <vt:lpwstr/>
      </vt:variant>
      <vt:variant>
        <vt:i4>6553661</vt:i4>
      </vt:variant>
      <vt:variant>
        <vt:i4>57</vt:i4>
      </vt:variant>
      <vt:variant>
        <vt:i4>0</vt:i4>
      </vt:variant>
      <vt:variant>
        <vt:i4>5</vt:i4>
      </vt:variant>
      <vt:variant>
        <vt:lpwstr>http://de.wikipedia.org/wiki/Joule</vt:lpwstr>
      </vt:variant>
      <vt:variant>
        <vt:lpwstr/>
      </vt:variant>
      <vt:variant>
        <vt:i4>1835123</vt:i4>
      </vt:variant>
      <vt:variant>
        <vt:i4>54</vt:i4>
      </vt:variant>
      <vt:variant>
        <vt:i4>0</vt:i4>
      </vt:variant>
      <vt:variant>
        <vt:i4>5</vt:i4>
      </vt:variant>
      <vt:variant>
        <vt:lpwstr>http://de.wikipedia.org/wiki/Internationales_Einheitensystem</vt:lpwstr>
      </vt:variant>
      <vt:variant>
        <vt:lpwstr/>
      </vt:variant>
      <vt:variant>
        <vt:i4>6684705</vt:i4>
      </vt:variant>
      <vt:variant>
        <vt:i4>51</vt:i4>
      </vt:variant>
      <vt:variant>
        <vt:i4>0</vt:i4>
      </vt:variant>
      <vt:variant>
        <vt:i4>5</vt:i4>
      </vt:variant>
      <vt:variant>
        <vt:lpwstr>http://de.wikipedia.org/wiki/Wirtschaft</vt:lpwstr>
      </vt:variant>
      <vt:variant>
        <vt:lpwstr/>
      </vt:variant>
      <vt:variant>
        <vt:i4>1376348</vt:i4>
      </vt:variant>
      <vt:variant>
        <vt:i4>48</vt:i4>
      </vt:variant>
      <vt:variant>
        <vt:i4>0</vt:i4>
      </vt:variant>
      <vt:variant>
        <vt:i4>5</vt:i4>
      </vt:variant>
      <vt:variant>
        <vt:lpwstr>http://de.wikipedia.org/wiki/Biologie</vt:lpwstr>
      </vt:variant>
      <vt:variant>
        <vt:lpwstr/>
      </vt:variant>
      <vt:variant>
        <vt:i4>7405627</vt:i4>
      </vt:variant>
      <vt:variant>
        <vt:i4>45</vt:i4>
      </vt:variant>
      <vt:variant>
        <vt:i4>0</vt:i4>
      </vt:variant>
      <vt:variant>
        <vt:i4>5</vt:i4>
      </vt:variant>
      <vt:variant>
        <vt:lpwstr>http://de.wikipedia.org/wiki/Chemie</vt:lpwstr>
      </vt:variant>
      <vt:variant>
        <vt:lpwstr/>
      </vt:variant>
      <vt:variant>
        <vt:i4>786522</vt:i4>
      </vt:variant>
      <vt:variant>
        <vt:i4>42</vt:i4>
      </vt:variant>
      <vt:variant>
        <vt:i4>0</vt:i4>
      </vt:variant>
      <vt:variant>
        <vt:i4>5</vt:i4>
      </vt:variant>
      <vt:variant>
        <vt:lpwstr>http://de.wikipedia.org/wiki/Technik</vt:lpwstr>
      </vt:variant>
      <vt:variant>
        <vt:lpwstr/>
      </vt:variant>
      <vt:variant>
        <vt:i4>8257573</vt:i4>
      </vt:variant>
      <vt:variant>
        <vt:i4>39</vt:i4>
      </vt:variant>
      <vt:variant>
        <vt:i4>0</vt:i4>
      </vt:variant>
      <vt:variant>
        <vt:i4>5</vt:i4>
      </vt:variant>
      <vt:variant>
        <vt:lpwstr>http://de.wikipedia.org/wiki/Physik</vt:lpwstr>
      </vt:variant>
      <vt:variant>
        <vt:lpwstr/>
      </vt:variant>
      <vt:variant>
        <vt:i4>2687044</vt:i4>
      </vt:variant>
      <vt:variant>
        <vt:i4>36</vt:i4>
      </vt:variant>
      <vt:variant>
        <vt:i4>0</vt:i4>
      </vt:variant>
      <vt:variant>
        <vt:i4>5</vt:i4>
      </vt:variant>
      <vt:variant>
        <vt:lpwstr>http://de.wikipedia.org/wiki/Physikalische_Gr%C3%B6%C3%9Fe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TBZ</dc:creator>
  <cp:lastModifiedBy>Fischer Ronald</cp:lastModifiedBy>
  <cp:revision>4</cp:revision>
  <cp:lastPrinted>2019-07-09T15:28:00Z</cp:lastPrinted>
  <dcterms:created xsi:type="dcterms:W3CDTF">2021-09-09T09:42:00Z</dcterms:created>
  <dcterms:modified xsi:type="dcterms:W3CDTF">2021-09-09T09:44:00Z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0x010100708FF9EBCDA7884BBB4802C7C6498FB7</vt:lpwstr>
  </property>
</Properties>
</file>